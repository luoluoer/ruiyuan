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1C9E" w:rsidRDefault="00D11C9E">
      <w:pPr>
        <w:keepNext/>
        <w:suppressLineNumbers/>
        <w:suppressAutoHyphens/>
        <w:rPr>
          <w:rFonts w:ascii="宋体"/>
        </w:rPr>
      </w:pPr>
    </w:p>
    <w:p w:rsidR="00D11C9E" w:rsidRDefault="00D11C9E">
      <w:pPr>
        <w:keepNext/>
        <w:suppressLineNumbers/>
        <w:suppressAutoHyphens/>
        <w:rPr>
          <w:rFonts w:ascii="宋体"/>
        </w:rPr>
      </w:pPr>
    </w:p>
    <w:p w:rsidR="00D11C9E" w:rsidRDefault="00D11C9E">
      <w:pPr>
        <w:keepNext/>
        <w:suppressLineNumbers/>
        <w:suppressAutoHyphens/>
        <w:rPr>
          <w:rFonts w:ascii="宋体"/>
        </w:rPr>
      </w:pPr>
    </w:p>
    <w:p w:rsidR="00D11C9E" w:rsidRDefault="00D11C9E">
      <w:pPr>
        <w:keepNext/>
        <w:suppressLineNumbers/>
        <w:suppressAutoHyphens/>
        <w:rPr>
          <w:rFonts w:ascii="宋体"/>
        </w:rPr>
      </w:pPr>
    </w:p>
    <w:p w:rsidR="00D11C9E" w:rsidRDefault="00D11C9E">
      <w:pPr>
        <w:keepNext/>
        <w:suppressLineNumbers/>
        <w:suppressAutoHyphens/>
        <w:snapToGrid w:val="0"/>
        <w:jc w:val="center"/>
        <w:rPr>
          <w:rFonts w:ascii="宋体"/>
          <w:b/>
          <w:sz w:val="40"/>
          <w:szCs w:val="40"/>
        </w:rPr>
      </w:pPr>
    </w:p>
    <w:p w:rsidR="00D11C9E" w:rsidRDefault="00D472C6">
      <w:pPr>
        <w:keepNext/>
        <w:suppressLineNumbers/>
        <w:suppressAutoHyphens/>
        <w:ind w:rightChars="-9" w:right="-22"/>
        <w:jc w:val="center"/>
        <w:rPr>
          <w:rFonts w:ascii="宋体"/>
          <w:b/>
          <w:sz w:val="84"/>
        </w:rPr>
      </w:pPr>
      <w:r>
        <w:rPr>
          <w:rFonts w:ascii="宋体" w:hAnsi="宋体"/>
          <w:b/>
          <w:sz w:val="84"/>
        </w:rPr>
        <w:t>ITSMS</w:t>
      </w:r>
      <w:r>
        <w:rPr>
          <w:rFonts w:ascii="宋体" w:hAnsi="宋体" w:hint="eastAsia"/>
          <w:b/>
          <w:sz w:val="84"/>
        </w:rPr>
        <w:t>信息安全风险</w:t>
      </w:r>
    </w:p>
    <w:p w:rsidR="00D11C9E" w:rsidRDefault="00D472C6">
      <w:pPr>
        <w:keepNext/>
        <w:suppressLineNumbers/>
        <w:suppressAutoHyphens/>
        <w:ind w:rightChars="-9" w:right="-22"/>
        <w:jc w:val="center"/>
        <w:rPr>
          <w:rFonts w:ascii="宋体"/>
          <w:b/>
          <w:sz w:val="84"/>
        </w:rPr>
      </w:pPr>
      <w:r>
        <w:rPr>
          <w:rFonts w:ascii="宋体" w:hAnsi="宋体" w:hint="eastAsia"/>
          <w:b/>
          <w:sz w:val="84"/>
        </w:rPr>
        <w:t>评估报告</w:t>
      </w:r>
    </w:p>
    <w:p w:rsidR="00D11C9E" w:rsidRDefault="00D11C9E">
      <w:pPr>
        <w:keepNext/>
        <w:suppressLineNumbers/>
        <w:suppressAutoHyphens/>
        <w:jc w:val="center"/>
        <w:rPr>
          <w:rFonts w:ascii="宋体"/>
          <w:b/>
          <w:sz w:val="30"/>
        </w:rPr>
      </w:pPr>
    </w:p>
    <w:p w:rsidR="00D11C9E" w:rsidRDefault="00D11C9E">
      <w:pPr>
        <w:keepNext/>
        <w:suppressLineNumbers/>
        <w:suppressAutoHyphens/>
        <w:jc w:val="center"/>
        <w:rPr>
          <w:rFonts w:ascii="宋体"/>
          <w:b/>
          <w:sz w:val="30"/>
        </w:rPr>
      </w:pPr>
    </w:p>
    <w:p w:rsidR="00D11C9E" w:rsidRDefault="00D11C9E">
      <w:pPr>
        <w:keepNext/>
        <w:suppressLineNumbers/>
        <w:suppressAutoHyphens/>
        <w:jc w:val="center"/>
        <w:rPr>
          <w:rFonts w:ascii="宋体"/>
          <w:b/>
          <w:sz w:val="30"/>
        </w:rPr>
      </w:pPr>
    </w:p>
    <w:p w:rsidR="00D11C9E" w:rsidRDefault="00D11C9E">
      <w:pPr>
        <w:keepNext/>
        <w:suppressLineNumbers/>
        <w:suppressAutoHyphens/>
        <w:rPr>
          <w:rFonts w:ascii="宋体"/>
          <w:b/>
        </w:rPr>
      </w:pPr>
    </w:p>
    <w:tbl>
      <w:tblPr>
        <w:tblW w:w="5580" w:type="dxa"/>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4140"/>
      </w:tblGrid>
      <w:tr w:rsidR="00D11C9E">
        <w:trPr>
          <w:trHeight w:val="374"/>
        </w:trPr>
        <w:tc>
          <w:tcPr>
            <w:tcW w:w="1440" w:type="dxa"/>
            <w:vAlign w:val="center"/>
          </w:tcPr>
          <w:p w:rsidR="00D11C9E" w:rsidRDefault="00D472C6">
            <w:pPr>
              <w:keepNext/>
              <w:suppressLineNumbers/>
              <w:suppressAutoHyphens/>
              <w:spacing w:line="240" w:lineRule="auto"/>
              <w:jc w:val="center"/>
              <w:rPr>
                <w:rFonts w:ascii="宋体"/>
                <w:b/>
                <w:bCs/>
              </w:rPr>
            </w:pPr>
            <w:r>
              <w:rPr>
                <w:rFonts w:ascii="宋体" w:hAnsi="宋体" w:hint="eastAsia"/>
                <w:b/>
                <w:bCs/>
              </w:rPr>
              <w:t>编制部门</w:t>
            </w:r>
          </w:p>
        </w:tc>
        <w:tc>
          <w:tcPr>
            <w:tcW w:w="4140" w:type="dxa"/>
            <w:vAlign w:val="center"/>
          </w:tcPr>
          <w:p w:rsidR="00D11C9E" w:rsidRDefault="00060B5F">
            <w:pPr>
              <w:keepNext/>
              <w:suppressLineNumbers/>
              <w:suppressAutoHyphens/>
              <w:spacing w:before="100" w:beforeAutospacing="1" w:after="100" w:afterAutospacing="1" w:line="240" w:lineRule="auto"/>
              <w:rPr>
                <w:rFonts w:ascii="宋体"/>
              </w:rPr>
            </w:pPr>
            <w:r>
              <w:rPr>
                <w:rFonts w:ascii="宋体" w:hAnsi="宋体" w:hint="eastAsia"/>
              </w:rPr>
              <w:t>系统集成部运维团队</w:t>
            </w:r>
          </w:p>
        </w:tc>
      </w:tr>
      <w:tr w:rsidR="00D11C9E">
        <w:trPr>
          <w:trHeight w:val="437"/>
        </w:trPr>
        <w:tc>
          <w:tcPr>
            <w:tcW w:w="1440" w:type="dxa"/>
            <w:vAlign w:val="center"/>
          </w:tcPr>
          <w:p w:rsidR="00D11C9E" w:rsidRDefault="00D472C6">
            <w:pPr>
              <w:keepNext/>
              <w:suppressLineNumbers/>
              <w:suppressAutoHyphens/>
              <w:spacing w:line="240" w:lineRule="auto"/>
              <w:jc w:val="center"/>
              <w:rPr>
                <w:rFonts w:ascii="宋体"/>
                <w:b/>
                <w:bCs/>
              </w:rPr>
            </w:pPr>
            <w:r w:rsidRPr="002760E8">
              <w:rPr>
                <w:rFonts w:ascii="宋体" w:hAnsi="宋体" w:hint="eastAsia"/>
                <w:b/>
                <w:bCs/>
                <w:spacing w:val="239"/>
                <w:kern w:val="0"/>
                <w:fitText w:val="960"/>
              </w:rPr>
              <w:t>审</w:t>
            </w:r>
            <w:r w:rsidRPr="002760E8">
              <w:rPr>
                <w:rFonts w:ascii="宋体" w:hAnsi="宋体" w:hint="eastAsia"/>
                <w:b/>
                <w:bCs/>
                <w:kern w:val="0"/>
                <w:fitText w:val="960"/>
              </w:rPr>
              <w:t>核</w:t>
            </w:r>
          </w:p>
        </w:tc>
        <w:tc>
          <w:tcPr>
            <w:tcW w:w="4140" w:type="dxa"/>
            <w:vAlign w:val="center"/>
          </w:tcPr>
          <w:p w:rsidR="00D11C9E" w:rsidRDefault="00264D01">
            <w:pPr>
              <w:keepNext/>
              <w:suppressLineNumbers/>
              <w:suppressAutoHyphens/>
              <w:spacing w:before="100" w:beforeAutospacing="1" w:after="100" w:afterAutospacing="1" w:line="240" w:lineRule="auto"/>
              <w:rPr>
                <w:sz w:val="28"/>
                <w:szCs w:val="28"/>
              </w:rPr>
            </w:pPr>
            <w:r>
              <w:rPr>
                <w:rFonts w:hint="eastAsia"/>
                <w:sz w:val="28"/>
                <w:szCs w:val="28"/>
              </w:rPr>
              <w:t>颜黎</w:t>
            </w:r>
          </w:p>
        </w:tc>
      </w:tr>
      <w:tr w:rsidR="00D11C9E">
        <w:trPr>
          <w:trHeight w:val="401"/>
        </w:trPr>
        <w:tc>
          <w:tcPr>
            <w:tcW w:w="1440" w:type="dxa"/>
            <w:vAlign w:val="center"/>
          </w:tcPr>
          <w:p w:rsidR="00D11C9E" w:rsidRDefault="00D472C6">
            <w:pPr>
              <w:keepNext/>
              <w:suppressLineNumbers/>
              <w:suppressAutoHyphens/>
              <w:spacing w:line="240" w:lineRule="auto"/>
              <w:jc w:val="center"/>
              <w:rPr>
                <w:rFonts w:ascii="宋体"/>
                <w:b/>
                <w:bCs/>
              </w:rPr>
            </w:pPr>
            <w:r>
              <w:rPr>
                <w:rFonts w:ascii="宋体" w:hAnsi="宋体" w:hint="eastAsia"/>
                <w:b/>
                <w:bCs/>
                <w:kern w:val="0"/>
              </w:rPr>
              <w:t>批</w:t>
            </w:r>
            <w:r>
              <w:rPr>
                <w:rFonts w:ascii="宋体" w:hAnsi="宋体"/>
                <w:b/>
                <w:bCs/>
                <w:kern w:val="0"/>
              </w:rPr>
              <w:t xml:space="preserve">    </w:t>
            </w:r>
            <w:r>
              <w:rPr>
                <w:rFonts w:ascii="宋体" w:hAnsi="宋体" w:hint="eastAsia"/>
                <w:b/>
                <w:bCs/>
                <w:kern w:val="0"/>
              </w:rPr>
              <w:t>准</w:t>
            </w:r>
          </w:p>
        </w:tc>
        <w:tc>
          <w:tcPr>
            <w:tcW w:w="4140" w:type="dxa"/>
            <w:vAlign w:val="center"/>
          </w:tcPr>
          <w:p w:rsidR="00D11C9E" w:rsidRDefault="00264D01">
            <w:pPr>
              <w:keepNext/>
              <w:suppressLineNumbers/>
              <w:suppressAutoHyphens/>
              <w:spacing w:before="100" w:beforeAutospacing="1" w:after="100" w:afterAutospacing="1" w:line="240" w:lineRule="auto"/>
              <w:rPr>
                <w:sz w:val="28"/>
                <w:szCs w:val="28"/>
              </w:rPr>
            </w:pPr>
            <w:r>
              <w:rPr>
                <w:rFonts w:hint="eastAsia"/>
                <w:sz w:val="28"/>
                <w:szCs w:val="28"/>
              </w:rPr>
              <w:t>曹喜乐</w:t>
            </w:r>
          </w:p>
        </w:tc>
      </w:tr>
      <w:tr w:rsidR="00D11C9E">
        <w:trPr>
          <w:trHeight w:val="420"/>
        </w:trPr>
        <w:tc>
          <w:tcPr>
            <w:tcW w:w="1440" w:type="dxa"/>
            <w:vAlign w:val="center"/>
          </w:tcPr>
          <w:p w:rsidR="00D11C9E" w:rsidRDefault="00D472C6">
            <w:pPr>
              <w:keepNext/>
              <w:suppressLineNumbers/>
              <w:suppressAutoHyphens/>
              <w:spacing w:line="240" w:lineRule="auto"/>
              <w:jc w:val="center"/>
              <w:rPr>
                <w:rFonts w:ascii="宋体"/>
                <w:b/>
                <w:bCs/>
              </w:rPr>
            </w:pPr>
            <w:r>
              <w:rPr>
                <w:rFonts w:ascii="宋体" w:hAnsi="宋体" w:hint="eastAsia"/>
                <w:b/>
                <w:bCs/>
              </w:rPr>
              <w:t>批准日期</w:t>
            </w:r>
          </w:p>
        </w:tc>
        <w:tc>
          <w:tcPr>
            <w:tcW w:w="4140" w:type="dxa"/>
            <w:vAlign w:val="center"/>
          </w:tcPr>
          <w:p w:rsidR="00D11C9E" w:rsidRDefault="00D472C6" w:rsidP="00264D01">
            <w:pPr>
              <w:keepNext/>
              <w:suppressLineNumbers/>
              <w:suppressAutoHyphens/>
              <w:spacing w:before="100" w:beforeAutospacing="1" w:after="100" w:afterAutospacing="1" w:line="240" w:lineRule="auto"/>
              <w:rPr>
                <w:rFonts w:ascii="宋体"/>
              </w:rPr>
            </w:pPr>
            <w:r>
              <w:rPr>
                <w:rFonts w:ascii="宋体" w:hAnsi="宋体"/>
              </w:rPr>
              <w:t>20</w:t>
            </w:r>
            <w:r w:rsidR="00264D01">
              <w:rPr>
                <w:rFonts w:ascii="宋体" w:hAnsi="宋体"/>
              </w:rPr>
              <w:t>24</w:t>
            </w:r>
            <w:r>
              <w:rPr>
                <w:rFonts w:ascii="宋体" w:hAnsi="宋体" w:hint="eastAsia"/>
              </w:rPr>
              <w:t>年</w:t>
            </w:r>
            <w:r w:rsidR="00264D01">
              <w:rPr>
                <w:rFonts w:ascii="宋体" w:hAnsi="宋体"/>
              </w:rPr>
              <w:t>5</w:t>
            </w:r>
            <w:r>
              <w:rPr>
                <w:rFonts w:ascii="宋体" w:hAnsi="宋体" w:hint="eastAsia"/>
              </w:rPr>
              <w:t>月</w:t>
            </w:r>
            <w:r w:rsidR="00060B5F">
              <w:rPr>
                <w:rFonts w:ascii="宋体" w:hAnsi="宋体"/>
              </w:rPr>
              <w:t>1</w:t>
            </w:r>
            <w:r>
              <w:rPr>
                <w:rFonts w:ascii="宋体" w:hAnsi="宋体" w:hint="eastAsia"/>
              </w:rPr>
              <w:t>日</w:t>
            </w:r>
          </w:p>
        </w:tc>
      </w:tr>
      <w:tr w:rsidR="00D11C9E">
        <w:trPr>
          <w:trHeight w:val="494"/>
        </w:trPr>
        <w:tc>
          <w:tcPr>
            <w:tcW w:w="1440" w:type="dxa"/>
            <w:vAlign w:val="center"/>
          </w:tcPr>
          <w:p w:rsidR="00D11C9E" w:rsidRDefault="00D472C6">
            <w:pPr>
              <w:keepNext/>
              <w:suppressLineNumbers/>
              <w:suppressAutoHyphens/>
              <w:spacing w:line="240" w:lineRule="auto"/>
              <w:jc w:val="center"/>
              <w:rPr>
                <w:rFonts w:ascii="宋体"/>
                <w:b/>
                <w:bCs/>
              </w:rPr>
            </w:pPr>
            <w:r>
              <w:rPr>
                <w:rFonts w:ascii="宋体" w:hAnsi="宋体" w:hint="eastAsia"/>
                <w:b/>
                <w:bCs/>
              </w:rPr>
              <w:t>发布日期</w:t>
            </w:r>
          </w:p>
        </w:tc>
        <w:tc>
          <w:tcPr>
            <w:tcW w:w="4140" w:type="dxa"/>
            <w:vAlign w:val="center"/>
          </w:tcPr>
          <w:p w:rsidR="00D11C9E" w:rsidRDefault="00D472C6" w:rsidP="00264D01">
            <w:pPr>
              <w:keepNext/>
              <w:suppressLineNumbers/>
              <w:suppressAutoHyphens/>
              <w:spacing w:line="240" w:lineRule="auto"/>
              <w:rPr>
                <w:rFonts w:ascii="宋体"/>
              </w:rPr>
            </w:pPr>
            <w:r>
              <w:rPr>
                <w:rFonts w:ascii="宋体" w:hAnsi="宋体"/>
              </w:rPr>
              <w:t>20</w:t>
            </w:r>
            <w:r w:rsidR="00264D01">
              <w:rPr>
                <w:rFonts w:ascii="宋体" w:hAnsi="宋体"/>
              </w:rPr>
              <w:t>24</w:t>
            </w:r>
            <w:r>
              <w:rPr>
                <w:rFonts w:ascii="宋体" w:hAnsi="宋体" w:hint="eastAsia"/>
              </w:rPr>
              <w:t>年</w:t>
            </w:r>
            <w:r w:rsidR="00264D01">
              <w:rPr>
                <w:rFonts w:ascii="宋体" w:hAnsi="宋体"/>
              </w:rPr>
              <w:t>5</w:t>
            </w:r>
            <w:r>
              <w:rPr>
                <w:rFonts w:ascii="宋体" w:hAnsi="宋体" w:hint="eastAsia"/>
              </w:rPr>
              <w:t>月</w:t>
            </w:r>
            <w:r w:rsidR="00B07FA7">
              <w:rPr>
                <w:rFonts w:ascii="宋体" w:hAnsi="宋体" w:hint="eastAsia"/>
              </w:rPr>
              <w:t>1</w:t>
            </w:r>
            <w:r>
              <w:rPr>
                <w:rFonts w:ascii="宋体" w:hAnsi="宋体" w:hint="eastAsia"/>
              </w:rPr>
              <w:t>日</w:t>
            </w:r>
          </w:p>
        </w:tc>
      </w:tr>
      <w:tr w:rsidR="00D11C9E">
        <w:trPr>
          <w:trHeight w:val="477"/>
        </w:trPr>
        <w:tc>
          <w:tcPr>
            <w:tcW w:w="1440" w:type="dxa"/>
            <w:vAlign w:val="center"/>
          </w:tcPr>
          <w:p w:rsidR="00D11C9E" w:rsidRDefault="00D472C6">
            <w:pPr>
              <w:keepNext/>
              <w:suppressLineNumbers/>
              <w:suppressAutoHyphens/>
              <w:spacing w:line="240" w:lineRule="auto"/>
              <w:jc w:val="center"/>
              <w:rPr>
                <w:rFonts w:ascii="宋体"/>
                <w:b/>
                <w:bCs/>
              </w:rPr>
            </w:pPr>
            <w:r w:rsidRPr="002760E8">
              <w:rPr>
                <w:rFonts w:ascii="宋体" w:hAnsi="宋体" w:hint="eastAsia"/>
                <w:b/>
                <w:bCs/>
                <w:spacing w:val="239"/>
                <w:kern w:val="0"/>
                <w:fitText w:val="960" w:id="1"/>
              </w:rPr>
              <w:t>版</w:t>
            </w:r>
            <w:r w:rsidRPr="002760E8">
              <w:rPr>
                <w:rFonts w:ascii="宋体" w:hAnsi="宋体" w:hint="eastAsia"/>
                <w:b/>
                <w:bCs/>
                <w:kern w:val="0"/>
                <w:fitText w:val="960" w:id="1"/>
              </w:rPr>
              <w:t>本</w:t>
            </w:r>
          </w:p>
        </w:tc>
        <w:tc>
          <w:tcPr>
            <w:tcW w:w="4140" w:type="dxa"/>
            <w:vAlign w:val="center"/>
          </w:tcPr>
          <w:p w:rsidR="00D11C9E" w:rsidRDefault="00D472C6">
            <w:pPr>
              <w:keepNext/>
              <w:suppressLineNumbers/>
              <w:suppressAutoHyphens/>
              <w:spacing w:before="100" w:beforeAutospacing="1" w:after="100" w:afterAutospacing="1" w:line="240" w:lineRule="auto"/>
              <w:rPr>
                <w:rFonts w:ascii="宋体"/>
              </w:rPr>
            </w:pPr>
            <w:r>
              <w:rPr>
                <w:rFonts w:ascii="宋体" w:hAnsi="宋体"/>
              </w:rPr>
              <w:t>A/0</w:t>
            </w:r>
          </w:p>
        </w:tc>
      </w:tr>
    </w:tbl>
    <w:p w:rsidR="00D11C9E" w:rsidRDefault="00D11C9E">
      <w:pPr>
        <w:keepNext/>
        <w:suppressLineNumbers/>
        <w:suppressAutoHyphens/>
        <w:jc w:val="center"/>
        <w:rPr>
          <w:rFonts w:ascii="宋体"/>
          <w:b/>
        </w:rPr>
      </w:pPr>
    </w:p>
    <w:p w:rsidR="00D11C9E" w:rsidRDefault="00D11C9E">
      <w:pPr>
        <w:keepNext/>
        <w:suppressLineNumbers/>
        <w:suppressAutoHyphens/>
        <w:rPr>
          <w:rFonts w:ascii="宋体"/>
        </w:rPr>
      </w:pPr>
    </w:p>
    <w:p w:rsidR="00D11C9E" w:rsidRDefault="00264D01">
      <w:pPr>
        <w:jc w:val="center"/>
        <w:rPr>
          <w:b/>
          <w:sz w:val="30"/>
          <w:szCs w:val="30"/>
        </w:rPr>
      </w:pPr>
      <w:bookmarkStart w:id="0" w:name="_Toc517938921"/>
      <w:bookmarkStart w:id="1" w:name="_Toc517938249"/>
      <w:bookmarkStart w:id="2" w:name="_Toc517938330"/>
      <w:bookmarkStart w:id="3" w:name="_Toc517938216"/>
      <w:bookmarkStart w:id="4" w:name="_Toc517938411"/>
      <w:r>
        <w:rPr>
          <w:rFonts w:hint="eastAsia"/>
          <w:b/>
          <w:sz w:val="30"/>
          <w:szCs w:val="30"/>
        </w:rPr>
        <w:t>奥凸</w:t>
      </w:r>
      <w:r w:rsidR="00D472C6">
        <w:rPr>
          <w:rFonts w:hint="eastAsia"/>
          <w:b/>
          <w:sz w:val="30"/>
          <w:szCs w:val="30"/>
        </w:rPr>
        <w:t>科技有限公司</w:t>
      </w:r>
    </w:p>
    <w:p w:rsidR="00D11C9E" w:rsidRDefault="00D11C9E">
      <w:pPr>
        <w:keepNext/>
        <w:suppressLineNumbers/>
        <w:suppressAutoHyphens/>
        <w:spacing w:line="40" w:lineRule="exact"/>
        <w:rPr>
          <w:rFonts w:ascii="宋体"/>
          <w:b/>
          <w:bCs/>
          <w:sz w:val="28"/>
        </w:rPr>
      </w:pPr>
    </w:p>
    <w:p w:rsidR="00D11C9E" w:rsidRDefault="00D11C9E">
      <w:pPr>
        <w:keepNext/>
        <w:suppressLineNumbers/>
        <w:suppressAutoHyphens/>
        <w:spacing w:line="40" w:lineRule="exact"/>
        <w:rPr>
          <w:rFonts w:ascii="宋体"/>
          <w:b/>
          <w:bCs/>
          <w:sz w:val="28"/>
        </w:rPr>
      </w:pPr>
    </w:p>
    <w:p w:rsidR="00D11C9E" w:rsidRDefault="00D11C9E">
      <w:pPr>
        <w:pStyle w:val="1"/>
        <w:keepLines w:val="0"/>
        <w:numPr>
          <w:ilvl w:val="0"/>
          <w:numId w:val="0"/>
        </w:numPr>
        <w:suppressLineNumbers/>
        <w:suppressAutoHyphens/>
        <w:spacing w:before="100" w:beforeAutospacing="1" w:after="100" w:afterAutospacing="1"/>
        <w:rPr>
          <w:rFonts w:ascii="宋体"/>
        </w:rPr>
      </w:pPr>
      <w:bookmarkStart w:id="5" w:name="_Toc46909099"/>
      <w:bookmarkStart w:id="6" w:name="_Toc46909044"/>
      <w:bookmarkStart w:id="7" w:name="_Toc46401863"/>
      <w:bookmarkStart w:id="8" w:name="_Toc333408322"/>
      <w:bookmarkEnd w:id="0"/>
      <w:bookmarkEnd w:id="1"/>
      <w:bookmarkEnd w:id="2"/>
      <w:bookmarkEnd w:id="3"/>
      <w:bookmarkEnd w:id="4"/>
    </w:p>
    <w:p w:rsidR="00D11C9E" w:rsidRDefault="00D472C6">
      <w:pPr>
        <w:pStyle w:val="1"/>
        <w:keepLines w:val="0"/>
        <w:numPr>
          <w:ilvl w:val="0"/>
          <w:numId w:val="0"/>
        </w:numPr>
        <w:suppressLineNumbers/>
        <w:suppressAutoHyphens/>
        <w:spacing w:before="100" w:beforeAutospacing="1" w:after="100" w:afterAutospacing="1"/>
        <w:rPr>
          <w:rFonts w:ascii="宋体"/>
        </w:rPr>
      </w:pPr>
      <w:r>
        <w:rPr>
          <w:rFonts w:ascii="宋体" w:hAnsi="宋体" w:hint="eastAsia"/>
        </w:rPr>
        <w:t>风险评估概述</w:t>
      </w:r>
      <w:bookmarkEnd w:id="5"/>
      <w:bookmarkEnd w:id="6"/>
      <w:bookmarkEnd w:id="7"/>
      <w:bookmarkEnd w:id="8"/>
    </w:p>
    <w:p w:rsidR="00D11C9E" w:rsidRDefault="00D472C6">
      <w:pPr>
        <w:keepNext/>
        <w:suppressLineNumbers/>
        <w:suppressAutoHyphens/>
        <w:ind w:firstLine="425"/>
        <w:rPr>
          <w:rFonts w:ascii="宋体"/>
        </w:rPr>
      </w:pPr>
      <w:r>
        <w:rPr>
          <w:rFonts w:ascii="宋体" w:hAnsi="宋体" w:hint="eastAsia"/>
        </w:rPr>
        <w:t>此次</w:t>
      </w:r>
      <w:r>
        <w:rPr>
          <w:rFonts w:ascii="宋体" w:hAnsi="宋体"/>
        </w:rPr>
        <w:t>ITSMS</w:t>
      </w:r>
      <w:r>
        <w:rPr>
          <w:rFonts w:ascii="宋体" w:hAnsi="宋体" w:hint="eastAsia"/>
        </w:rPr>
        <w:t>信息安全风险评估的时间为</w:t>
      </w:r>
      <w:r>
        <w:rPr>
          <w:rFonts w:ascii="宋体" w:hAnsi="宋体"/>
        </w:rPr>
        <w:t>:20</w:t>
      </w:r>
      <w:r w:rsidR="00CF5EB7">
        <w:rPr>
          <w:rFonts w:ascii="宋体" w:hAnsi="宋体"/>
        </w:rPr>
        <w:t>24</w:t>
      </w:r>
      <w:r>
        <w:rPr>
          <w:rFonts w:ascii="宋体" w:hAnsi="宋体" w:hint="eastAsia"/>
        </w:rPr>
        <w:t>年</w:t>
      </w:r>
      <w:r w:rsidR="00CF5EB7">
        <w:rPr>
          <w:rFonts w:ascii="宋体" w:hAnsi="宋体"/>
        </w:rPr>
        <w:t>5</w:t>
      </w:r>
      <w:r>
        <w:rPr>
          <w:rFonts w:ascii="宋体" w:hAnsi="宋体" w:hint="eastAsia"/>
        </w:rPr>
        <w:t>月</w:t>
      </w:r>
      <w:r w:rsidR="00B07FA7">
        <w:rPr>
          <w:rFonts w:ascii="宋体" w:hAnsi="宋体"/>
        </w:rPr>
        <w:t>1</w:t>
      </w:r>
      <w:r>
        <w:rPr>
          <w:rFonts w:ascii="宋体" w:hAnsi="宋体"/>
        </w:rPr>
        <w:t xml:space="preserve"> </w:t>
      </w:r>
      <w:r>
        <w:rPr>
          <w:rFonts w:ascii="宋体" w:hAnsi="宋体" w:hint="eastAsia"/>
        </w:rPr>
        <w:t>日至</w:t>
      </w:r>
      <w:r>
        <w:rPr>
          <w:rFonts w:ascii="宋体" w:hAnsi="宋体"/>
        </w:rPr>
        <w:t>20</w:t>
      </w:r>
      <w:r w:rsidR="00CF5EB7">
        <w:rPr>
          <w:rFonts w:ascii="宋体" w:hAnsi="宋体"/>
        </w:rPr>
        <w:t>24</w:t>
      </w:r>
      <w:r>
        <w:rPr>
          <w:rFonts w:ascii="宋体" w:hAnsi="宋体" w:hint="eastAsia"/>
        </w:rPr>
        <w:t>年</w:t>
      </w:r>
      <w:r w:rsidR="00CF5EB7">
        <w:rPr>
          <w:rFonts w:ascii="宋体" w:hAnsi="宋体"/>
        </w:rPr>
        <w:t>5</w:t>
      </w:r>
      <w:r>
        <w:rPr>
          <w:rFonts w:ascii="宋体" w:hAnsi="宋体" w:hint="eastAsia"/>
        </w:rPr>
        <w:t>月</w:t>
      </w:r>
      <w:r w:rsidR="00B07FA7">
        <w:rPr>
          <w:rFonts w:ascii="宋体" w:hAnsi="宋体"/>
        </w:rPr>
        <w:t>3</w:t>
      </w:r>
      <w:r>
        <w:rPr>
          <w:rFonts w:ascii="宋体" w:hAnsi="宋体" w:hint="eastAsia"/>
        </w:rPr>
        <w:t>0日。</w:t>
      </w:r>
    </w:p>
    <w:p w:rsidR="00D11C9E" w:rsidRDefault="00D472C6">
      <w:pPr>
        <w:keepNext/>
        <w:suppressLineNumbers/>
        <w:suppressAutoHyphens/>
        <w:ind w:firstLine="425"/>
        <w:rPr>
          <w:rFonts w:ascii="宋体"/>
        </w:rPr>
      </w:pPr>
      <w:r>
        <w:rPr>
          <w:rFonts w:ascii="宋体" w:hAnsi="宋体" w:hint="eastAsia"/>
        </w:rPr>
        <w:t>风险评估小组组成</w:t>
      </w:r>
      <w:r>
        <w:rPr>
          <w:rFonts w:ascii="宋体" w:hAnsi="宋体"/>
        </w:rPr>
        <w:t>:</w:t>
      </w:r>
    </w:p>
    <w:p w:rsidR="00D11C9E" w:rsidRDefault="00D472C6">
      <w:pPr>
        <w:keepNext/>
        <w:suppressLineNumbers/>
        <w:suppressAutoHyphens/>
        <w:ind w:firstLine="425"/>
        <w:rPr>
          <w:szCs w:val="24"/>
        </w:rPr>
      </w:pPr>
      <w:r>
        <w:rPr>
          <w:rFonts w:ascii="宋体" w:hAnsi="宋体" w:hint="eastAsia"/>
          <w:szCs w:val="24"/>
        </w:rPr>
        <w:t>组长：</w:t>
      </w:r>
      <w:r w:rsidR="00264D01">
        <w:rPr>
          <w:rFonts w:hint="eastAsia"/>
          <w:szCs w:val="24"/>
        </w:rPr>
        <w:t>颜黎</w:t>
      </w:r>
      <w:bookmarkStart w:id="9" w:name="_GoBack"/>
      <w:bookmarkEnd w:id="9"/>
    </w:p>
    <w:p w:rsidR="00D11C9E" w:rsidRDefault="00D472C6">
      <w:pPr>
        <w:keepNext/>
        <w:suppressLineNumbers/>
        <w:suppressAutoHyphens/>
        <w:ind w:firstLine="425"/>
        <w:rPr>
          <w:szCs w:val="24"/>
        </w:rPr>
      </w:pPr>
      <w:r>
        <w:rPr>
          <w:rFonts w:ascii="宋体" w:hAnsi="宋体" w:hint="eastAsia"/>
          <w:szCs w:val="24"/>
        </w:rPr>
        <w:t>成员：</w:t>
      </w:r>
      <w:r w:rsidR="002E66A2">
        <w:rPr>
          <w:rFonts w:hint="eastAsia"/>
          <w:szCs w:val="24"/>
        </w:rPr>
        <w:t>杨州</w:t>
      </w:r>
      <w:r>
        <w:rPr>
          <w:rFonts w:hint="eastAsia"/>
          <w:szCs w:val="24"/>
        </w:rPr>
        <w:t>、</w:t>
      </w:r>
      <w:r w:rsidR="002E66A2">
        <w:rPr>
          <w:rFonts w:hint="eastAsia"/>
          <w:szCs w:val="24"/>
        </w:rPr>
        <w:t>胡海平</w:t>
      </w:r>
    </w:p>
    <w:p w:rsidR="00D11C9E" w:rsidRDefault="00D472C6">
      <w:pPr>
        <w:keepNext/>
        <w:suppressLineNumbers/>
        <w:suppressAutoHyphens/>
        <w:rPr>
          <w:rFonts w:ascii="宋体"/>
        </w:rPr>
      </w:pPr>
      <w:r>
        <w:rPr>
          <w:rFonts w:ascii="宋体" w:hAnsi="宋体" w:hint="eastAsia"/>
        </w:rPr>
        <w:t>实施风险评估的流程为</w:t>
      </w:r>
      <w:r>
        <w:rPr>
          <w:rFonts w:ascii="宋体" w:hAnsi="宋体"/>
        </w:rPr>
        <w:t xml:space="preserve">: </w:t>
      </w:r>
      <w:r w:rsidR="00835461">
        <w:rPr>
          <w:rFonts w:ascii="宋体" w:hAnsi="宋体" w:hint="eastAsia"/>
        </w:rPr>
        <w:t>系统集成部</w:t>
      </w:r>
      <w:r>
        <w:rPr>
          <w:rFonts w:ascii="宋体" w:hAnsi="宋体" w:hint="eastAsia"/>
        </w:rPr>
        <w:t>对</w:t>
      </w:r>
      <w:r w:rsidR="00835461">
        <w:rPr>
          <w:rFonts w:ascii="宋体" w:hAnsi="宋体" w:hint="eastAsia"/>
        </w:rPr>
        <w:t>浙江大学无线</w:t>
      </w:r>
      <w:r>
        <w:rPr>
          <w:rFonts w:ascii="宋体" w:hAnsi="宋体" w:hint="eastAsia"/>
        </w:rPr>
        <w:t>网络</w:t>
      </w:r>
      <w:r w:rsidR="00FE04AE">
        <w:rPr>
          <w:rFonts w:ascii="宋体" w:hAnsi="宋体" w:hint="eastAsia"/>
        </w:rPr>
        <w:t>优化</w:t>
      </w:r>
      <w:r>
        <w:rPr>
          <w:rFonts w:ascii="宋体" w:hAnsi="宋体" w:hint="eastAsia"/>
        </w:rPr>
        <w:t>项目信息资产进行分类并编制出《信息资产登记表》。</w:t>
      </w:r>
    </w:p>
    <w:p w:rsidR="00D11C9E" w:rsidRDefault="00D472C6">
      <w:pPr>
        <w:keepNext/>
        <w:suppressLineNumbers/>
        <w:suppressAutoHyphens/>
        <w:ind w:firstLine="425"/>
        <w:rPr>
          <w:rFonts w:ascii="宋体"/>
        </w:rPr>
      </w:pPr>
      <w:r>
        <w:rPr>
          <w:rFonts w:ascii="宋体" w:hAnsi="宋体" w:hint="eastAsia"/>
        </w:rPr>
        <w:t>在《信息资产登记表》的基础，风险评人员多次实际调查，将《信息资产登记表》发送给项目负责人对《信息资产登记表》进行检查，进行确认、修改、追加、删除等工作后，将修改好的《信息资产登记表》回复给风险评估人员。</w:t>
      </w:r>
    </w:p>
    <w:p w:rsidR="00D11C9E" w:rsidRDefault="00D472C6">
      <w:pPr>
        <w:keepNext/>
        <w:keepLines/>
        <w:suppressLineNumbers/>
        <w:suppressAutoHyphens/>
        <w:ind w:firstLine="425"/>
        <w:rPr>
          <w:rFonts w:ascii="宋体"/>
        </w:rPr>
      </w:pPr>
      <w:r>
        <w:rPr>
          <w:rFonts w:ascii="宋体" w:hAnsi="宋体" w:hint="eastAsia"/>
        </w:rPr>
        <w:t>风险评估小组对</w:t>
      </w:r>
      <w:r w:rsidR="00CF5EB7">
        <w:rPr>
          <w:rFonts w:ascii="宋体" w:hAnsi="宋体" w:hint="eastAsia"/>
        </w:rPr>
        <w:t>三水智慧水务</w:t>
      </w:r>
      <w:r w:rsidR="00FE04AE">
        <w:rPr>
          <w:rFonts w:ascii="宋体" w:hAnsi="宋体" w:hint="eastAsia"/>
        </w:rPr>
        <w:t>的</w:t>
      </w:r>
      <w:r>
        <w:rPr>
          <w:rFonts w:ascii="宋体" w:hAnsi="宋体" w:hint="eastAsia"/>
        </w:rPr>
        <w:t>《信息资产登记表》进行多次整理后，做出《信息资产登记表》（定稿）。风险评估小组和项目负责人共同识别出各项资产的“保密性”、“完整性”、“可用性”的等级（在</w:t>
      </w:r>
      <w:r>
        <w:rPr>
          <w:rFonts w:ascii="宋体" w:hAnsi="宋体"/>
        </w:rPr>
        <w:t>1</w:t>
      </w:r>
      <w:r>
        <w:rPr>
          <w:rFonts w:ascii="宋体" w:hAnsi="宋体" w:hint="eastAsia"/>
        </w:rPr>
        <w:t>～</w:t>
      </w:r>
      <w:r>
        <w:rPr>
          <w:rFonts w:ascii="宋体" w:hAnsi="宋体"/>
        </w:rPr>
        <w:t xml:space="preserve">5 </w:t>
      </w:r>
      <w:r>
        <w:rPr>
          <w:rFonts w:ascii="宋体" w:hAnsi="宋体" w:hint="eastAsia"/>
        </w:rPr>
        <w:t>中取值，数值越大等级越高）。</w:t>
      </w:r>
    </w:p>
    <w:p w:rsidR="00D11C9E" w:rsidRDefault="00D472C6">
      <w:pPr>
        <w:keepNext/>
        <w:keepLines/>
        <w:suppressLineNumbers/>
        <w:suppressAutoHyphens/>
        <w:ind w:firstLine="425"/>
        <w:rPr>
          <w:rFonts w:ascii="宋体"/>
        </w:rPr>
      </w:pPr>
      <w:r>
        <w:rPr>
          <w:rFonts w:ascii="宋体" w:hAnsi="宋体" w:hint="eastAsia"/>
        </w:rPr>
        <w:t>根据</w:t>
      </w:r>
      <w:r>
        <w:rPr>
          <w:rFonts w:ascii="宋体" w:hAnsi="宋体"/>
        </w:rPr>
        <w:t xml:space="preserve"> </w:t>
      </w:r>
      <w:r>
        <w:rPr>
          <w:rFonts w:ascii="宋体" w:hAnsi="宋体" w:hint="eastAsia"/>
        </w:rPr>
        <w:t>“保密性”、“完整性”、“可用性”的等级判定资产的重要度：</w:t>
      </w:r>
    </w:p>
    <w:p w:rsidR="00D11C9E" w:rsidRDefault="00D472C6">
      <w:pPr>
        <w:pStyle w:val="Style27"/>
        <w:widowControl/>
        <w:spacing w:before="100" w:beforeAutospacing="1" w:after="100" w:afterAutospacing="1"/>
        <w:rPr>
          <w:rStyle w:val="FontStyle51"/>
          <w:rFonts w:hAnsi="宋体"/>
          <w:sz w:val="24"/>
          <w:szCs w:val="24"/>
        </w:rPr>
      </w:pPr>
      <w:r>
        <w:rPr>
          <w:rStyle w:val="FontStyle51"/>
          <w:rFonts w:hAnsi="宋体" w:hint="eastAsia"/>
          <w:sz w:val="24"/>
          <w:szCs w:val="24"/>
        </w:rPr>
        <w:t>资产赋值</w:t>
      </w:r>
      <w:r>
        <w:rPr>
          <w:rStyle w:val="FontStyle51"/>
          <w:rFonts w:hAnsi="宋体"/>
          <w:sz w:val="24"/>
          <w:szCs w:val="24"/>
        </w:rPr>
        <w:t>=</w:t>
      </w:r>
      <w:r>
        <w:rPr>
          <w:rStyle w:val="FontStyle51"/>
          <w:rFonts w:hAnsi="宋体" w:hint="eastAsia"/>
          <w:sz w:val="24"/>
          <w:szCs w:val="24"/>
        </w:rPr>
        <w:t>（</w:t>
      </w:r>
      <w:r>
        <w:rPr>
          <w:rStyle w:val="FontStyle51"/>
          <w:rFonts w:hAnsi="宋体"/>
          <w:sz w:val="24"/>
          <w:szCs w:val="24"/>
        </w:rPr>
        <w:t>C+I+A</w:t>
      </w:r>
      <w:r>
        <w:rPr>
          <w:rStyle w:val="FontStyle51"/>
          <w:rFonts w:hAnsi="宋体" w:hint="eastAsia"/>
          <w:sz w:val="24"/>
          <w:szCs w:val="24"/>
        </w:rPr>
        <w:t>）</w:t>
      </w:r>
      <w:r>
        <w:rPr>
          <w:rStyle w:val="FontStyle51"/>
          <w:rFonts w:hAnsi="宋体"/>
          <w:sz w:val="24"/>
          <w:szCs w:val="24"/>
        </w:rPr>
        <w:t>/3</w:t>
      </w:r>
    </w:p>
    <w:p w:rsidR="00D11C9E" w:rsidRDefault="00D472C6">
      <w:pPr>
        <w:pStyle w:val="Style27"/>
        <w:widowControl/>
        <w:spacing w:before="100" w:beforeAutospacing="1" w:after="100" w:afterAutospacing="1"/>
        <w:rPr>
          <w:rStyle w:val="FontStyle51"/>
          <w:rFonts w:hAnsi="宋体"/>
          <w:sz w:val="24"/>
          <w:szCs w:val="24"/>
        </w:rPr>
      </w:pPr>
      <w:r>
        <w:rPr>
          <w:rStyle w:val="FontStyle51"/>
          <w:rFonts w:hAnsi="宋体" w:hint="eastAsia"/>
          <w:sz w:val="24"/>
          <w:szCs w:val="24"/>
        </w:rPr>
        <w:t>其中：</w:t>
      </w:r>
      <w:r>
        <w:rPr>
          <w:rStyle w:val="FontStyle51"/>
          <w:rFonts w:hAnsi="宋体"/>
          <w:sz w:val="24"/>
          <w:szCs w:val="24"/>
        </w:rPr>
        <w:t>"C"</w:t>
      </w:r>
      <w:r>
        <w:rPr>
          <w:rStyle w:val="FontStyle51"/>
          <w:rFonts w:hAnsi="宋体" w:hint="eastAsia"/>
          <w:sz w:val="24"/>
          <w:szCs w:val="24"/>
        </w:rPr>
        <w:t>为机密性赋值</w:t>
      </w:r>
      <w:r>
        <w:rPr>
          <w:rStyle w:val="FontStyle51"/>
          <w:rFonts w:hAnsi="宋体"/>
          <w:sz w:val="24"/>
          <w:szCs w:val="24"/>
        </w:rPr>
        <w:t>; "I"</w:t>
      </w:r>
      <w:r>
        <w:rPr>
          <w:rStyle w:val="FontStyle51"/>
          <w:rFonts w:hAnsi="宋体" w:hint="eastAsia"/>
          <w:sz w:val="24"/>
          <w:szCs w:val="24"/>
        </w:rPr>
        <w:t>为完整性赋值；</w:t>
      </w:r>
      <w:r>
        <w:rPr>
          <w:rStyle w:val="FontStyle51"/>
          <w:rFonts w:hAnsi="宋体"/>
          <w:sz w:val="24"/>
          <w:szCs w:val="24"/>
        </w:rPr>
        <w:t>"A"</w:t>
      </w:r>
      <w:r>
        <w:rPr>
          <w:rStyle w:val="FontStyle51"/>
          <w:rFonts w:hAnsi="宋体" w:hint="eastAsia"/>
          <w:sz w:val="24"/>
          <w:szCs w:val="24"/>
        </w:rPr>
        <w:t>为可用性赋值。</w:t>
      </w:r>
    </w:p>
    <w:p w:rsidR="00D11C9E" w:rsidRDefault="00D472C6">
      <w:pPr>
        <w:keepNext/>
        <w:keepLines/>
        <w:suppressLineNumbers/>
        <w:suppressAutoHyphens/>
        <w:ind w:firstLine="425"/>
        <w:rPr>
          <w:rFonts w:ascii="宋体"/>
        </w:rPr>
      </w:pPr>
      <w:r>
        <w:rPr>
          <w:rFonts w:ascii="宋体" w:hAnsi="宋体" w:hint="eastAsia"/>
        </w:rPr>
        <w:t>对重要度</w:t>
      </w:r>
      <w:r>
        <w:rPr>
          <w:rFonts w:ascii="宋体" w:hAnsi="宋体"/>
        </w:rPr>
        <w:t>3.5-5</w:t>
      </w:r>
      <w:r>
        <w:rPr>
          <w:rFonts w:ascii="宋体" w:hAnsi="宋体" w:hint="eastAsia"/>
        </w:rPr>
        <w:t>级的资产，作为重要信息资产进行抽出，做出《重要信息资产登记表》，对重要信息资产分析其威胁和脆弱性及已实施控制措施有效性，并使用《信息安全风险管理程序》中规定的方法和程序进行评估，最终得出现控制后的风险等级，并形成《风险评估表》。将《风险评估表》中的中高风险提取出来，对每一项中的中高风险进行分析，成为编制《信息安全风险处置计划表》的依据。</w:t>
      </w:r>
    </w:p>
    <w:p w:rsidR="00D11C9E" w:rsidRDefault="00D472C6">
      <w:pPr>
        <w:keepNext/>
        <w:suppressLineNumbers/>
        <w:suppressAutoHyphens/>
        <w:ind w:firstLine="425"/>
        <w:rPr>
          <w:rFonts w:ascii="宋体"/>
        </w:rPr>
      </w:pPr>
      <w:r>
        <w:rPr>
          <w:rFonts w:ascii="宋体" w:hAnsi="宋体" w:hint="eastAsia"/>
        </w:rPr>
        <w:t>通过这次评估，真实、完整地了解了当前项目信息系统的安全状况，分析信</w:t>
      </w:r>
      <w:r>
        <w:rPr>
          <w:rFonts w:ascii="宋体" w:hAnsi="宋体" w:hint="eastAsia"/>
        </w:rPr>
        <w:lastRenderedPageBreak/>
        <w:t>息系统所面临的各种风险，根据评估结果发现信息资产的安全问题，并对识别出的严重的威胁和脆弱性提出了相应的控制措施建议，参照《信息安全风险处置计划表》。</w:t>
      </w:r>
    </w:p>
    <w:p w:rsidR="00D11C9E" w:rsidRDefault="00D472C6">
      <w:pPr>
        <w:keepNext/>
        <w:suppressLineNumbers/>
        <w:suppressAutoHyphens/>
        <w:ind w:firstLine="425"/>
        <w:rPr>
          <w:rFonts w:ascii="宋体"/>
        </w:rPr>
      </w:pPr>
      <w:r>
        <w:rPr>
          <w:rFonts w:ascii="宋体" w:hAnsi="宋体" w:hint="eastAsia"/>
        </w:rPr>
        <w:t>此次评估对评估范围内的</w:t>
      </w:r>
      <w:r w:rsidR="00CF5EB7">
        <w:rPr>
          <w:rFonts w:ascii="宋体" w:hAnsi="宋体" w:hint="eastAsia"/>
        </w:rPr>
        <w:t>三水智慧水务</w:t>
      </w:r>
      <w:r>
        <w:rPr>
          <w:rFonts w:ascii="宋体" w:hAnsi="宋体" w:hint="eastAsia"/>
        </w:rPr>
        <w:t>资产都进行了详细的识别与评估，并进行了恰当的统计。并且对识别出的在本次评估范围内的资产，按照《信息安全风险管理程序》中“信息资产分类”进行了详尽的分类。</w:t>
      </w:r>
    </w:p>
    <w:p w:rsidR="00D11C9E" w:rsidRDefault="00D472C6">
      <w:pPr>
        <w:keepNext/>
        <w:suppressLineNumbers/>
        <w:suppressAutoHyphens/>
        <w:ind w:firstLine="425"/>
        <w:rPr>
          <w:rFonts w:ascii="宋体"/>
        </w:rPr>
      </w:pPr>
      <w:r>
        <w:rPr>
          <w:rFonts w:ascii="宋体" w:hAnsi="宋体" w:hint="eastAsia"/>
        </w:rPr>
        <w:t>公司识别出的浙江省能源集团财务有限责任公司网络及安全设备维护保修和技术服务项目资产</w:t>
      </w:r>
      <w:r>
        <w:rPr>
          <w:rFonts w:ascii="宋体" w:hAnsi="宋体"/>
        </w:rPr>
        <w:t>3</w:t>
      </w:r>
      <w:r>
        <w:rPr>
          <w:rFonts w:ascii="宋体" w:hAnsi="宋体" w:hint="eastAsia"/>
        </w:rPr>
        <w:t>类共计</w:t>
      </w:r>
      <w:r>
        <w:rPr>
          <w:rFonts w:ascii="宋体" w:hAnsi="宋体"/>
        </w:rPr>
        <w:t>12</w:t>
      </w:r>
      <w:r>
        <w:rPr>
          <w:rFonts w:ascii="宋体" w:hAnsi="宋体" w:hint="eastAsia"/>
        </w:rPr>
        <w:t>项，信息资产登记表，详见：《信息资产登记表》</w:t>
      </w:r>
    </w:p>
    <w:sectPr w:rsidR="00D11C9E">
      <w:headerReference w:type="default"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3591" w:rsidRDefault="00023591">
      <w:pPr>
        <w:spacing w:line="240" w:lineRule="auto"/>
      </w:pPr>
      <w:r>
        <w:separator/>
      </w:r>
    </w:p>
  </w:endnote>
  <w:endnote w:type="continuationSeparator" w:id="0">
    <w:p w:rsidR="00023591" w:rsidRDefault="000235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仿宋_GB2312">
    <w:altName w:val="仿宋"/>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1C9E" w:rsidRDefault="00D472C6">
    <w:pPr>
      <w:pStyle w:val="ad"/>
      <w:rPr>
        <w:rFonts w:ascii="宋体"/>
      </w:rPr>
    </w:pPr>
    <w:r>
      <w:tab/>
    </w:r>
    <w:r>
      <w:rPr>
        <w:rStyle w:val="af1"/>
        <w:rFonts w:ascii="宋体" w:hAnsi="宋体"/>
      </w:rPr>
      <w:fldChar w:fldCharType="begin"/>
    </w:r>
    <w:r>
      <w:rPr>
        <w:rStyle w:val="af1"/>
        <w:rFonts w:ascii="宋体" w:hAnsi="宋体"/>
      </w:rPr>
      <w:instrText xml:space="preserve"> PAGE </w:instrText>
    </w:r>
    <w:r>
      <w:rPr>
        <w:rStyle w:val="af1"/>
        <w:rFonts w:ascii="宋体" w:hAnsi="宋体"/>
      </w:rPr>
      <w:fldChar w:fldCharType="separate"/>
    </w:r>
    <w:r w:rsidR="002E66A2">
      <w:rPr>
        <w:rStyle w:val="af1"/>
        <w:rFonts w:ascii="宋体" w:hAnsi="宋体"/>
        <w:noProof/>
      </w:rPr>
      <w:t>1</w:t>
    </w:r>
    <w:r>
      <w:rPr>
        <w:rStyle w:val="af1"/>
        <w:rFonts w:ascii="宋体" w:hAnsi="宋体"/>
      </w:rPr>
      <w:fldChar w:fldCharType="end"/>
    </w:r>
    <w:r>
      <w:rPr>
        <w:rStyle w:val="af1"/>
        <w:rFonts w:ascii="宋体" w:hAnsi="宋体"/>
      </w:rPr>
      <w:t>/</w:t>
    </w:r>
    <w:r>
      <w:rPr>
        <w:rStyle w:val="af1"/>
        <w:rFonts w:ascii="宋体" w:hAnsi="宋体"/>
      </w:rPr>
      <w:fldChar w:fldCharType="begin"/>
    </w:r>
    <w:r>
      <w:rPr>
        <w:rStyle w:val="af1"/>
        <w:rFonts w:ascii="宋体" w:hAnsi="宋体"/>
      </w:rPr>
      <w:instrText>=</w:instrText>
    </w:r>
    <w:r>
      <w:rPr>
        <w:rStyle w:val="af1"/>
        <w:rFonts w:ascii="宋体" w:hAnsi="宋体"/>
      </w:rPr>
      <w:fldChar w:fldCharType="begin"/>
    </w:r>
    <w:r>
      <w:rPr>
        <w:rStyle w:val="af1"/>
        <w:rFonts w:ascii="宋体" w:hAnsi="宋体"/>
      </w:rPr>
      <w:instrText xml:space="preserve"> NUMPAGES </w:instrText>
    </w:r>
    <w:r>
      <w:rPr>
        <w:rStyle w:val="af1"/>
        <w:rFonts w:ascii="宋体" w:hAnsi="宋体"/>
      </w:rPr>
      <w:fldChar w:fldCharType="separate"/>
    </w:r>
    <w:r w:rsidR="002E66A2">
      <w:rPr>
        <w:rStyle w:val="af1"/>
        <w:rFonts w:ascii="宋体" w:hAnsi="宋体"/>
        <w:noProof/>
      </w:rPr>
      <w:instrText>3</w:instrText>
    </w:r>
    <w:r>
      <w:rPr>
        <w:rStyle w:val="af1"/>
        <w:rFonts w:ascii="宋体" w:hAnsi="宋体"/>
      </w:rPr>
      <w:fldChar w:fldCharType="end"/>
    </w:r>
    <w:r>
      <w:rPr>
        <w:rStyle w:val="af1"/>
        <w:rFonts w:ascii="宋体" w:hAnsi="宋体"/>
      </w:rPr>
      <w:instrText>-1</w:instrText>
    </w:r>
    <w:r>
      <w:rPr>
        <w:rStyle w:val="af1"/>
        <w:rFonts w:ascii="宋体" w:hAnsi="宋体"/>
      </w:rPr>
      <w:fldChar w:fldCharType="separate"/>
    </w:r>
    <w:r w:rsidR="002E66A2">
      <w:rPr>
        <w:rStyle w:val="af1"/>
        <w:rFonts w:ascii="宋体" w:hAnsi="宋体"/>
        <w:noProof/>
      </w:rPr>
      <w:t>2</w:t>
    </w:r>
    <w:r>
      <w:rPr>
        <w:rStyle w:val="af1"/>
        <w:rFonts w:ascii="宋体" w:hAnsi="宋体"/>
      </w:rPr>
      <w:fldChar w:fldCharType="end"/>
    </w:r>
    <w:r>
      <w:rPr>
        <w:rFonts w:ascii="宋体"/>
      </w:rPr>
      <w:tab/>
    </w:r>
    <w:r>
      <w:rPr>
        <w:rFonts w:ascii="宋体"/>
      </w:rP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3591" w:rsidRDefault="00023591">
      <w:pPr>
        <w:spacing w:line="240" w:lineRule="auto"/>
      </w:pPr>
      <w:r>
        <w:separator/>
      </w:r>
    </w:p>
  </w:footnote>
  <w:footnote w:type="continuationSeparator" w:id="0">
    <w:p w:rsidR="00023591" w:rsidRDefault="000235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1C9E" w:rsidRDefault="00D472C6">
    <w:pPr>
      <w:pStyle w:val="af"/>
      <w:tabs>
        <w:tab w:val="clear" w:pos="4153"/>
        <w:tab w:val="clear" w:pos="8306"/>
        <w:tab w:val="left" w:pos="0"/>
        <w:tab w:val="right" w:pos="8222"/>
      </w:tabs>
      <w:jc w:val="left"/>
      <w:rPr>
        <w:rFonts w:ascii="宋体"/>
        <w:bCs/>
      </w:rPr>
    </w:pPr>
    <w:r>
      <w:rPr>
        <w:rFonts w:ascii="宋体"/>
        <w:bCs/>
        <w:sz w:val="24"/>
      </w:rPr>
      <w:t>ITSMS</w:t>
    </w:r>
    <w:r>
      <w:rPr>
        <w:rFonts w:ascii="宋体" w:hint="eastAsia"/>
        <w:bCs/>
        <w:sz w:val="24"/>
      </w:rPr>
      <w:t>信息安全风险评估报告</w:t>
    </w:r>
    <w:r>
      <w:rPr>
        <w:rFonts w:ascii="宋体"/>
        <w:bCs/>
        <w:sz w:val="24"/>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E0396"/>
    <w:multiLevelType w:val="multilevel"/>
    <w:tmpl w:val="039E0396"/>
    <w:lvl w:ilvl="0">
      <w:start w:val="1"/>
      <w:numFmt w:val="decimal"/>
      <w:pStyle w:val="a"/>
      <w:isLgl/>
      <w:lvlText w:val="%1."/>
      <w:lvlJc w:val="left"/>
      <w:pPr>
        <w:tabs>
          <w:tab w:val="left" w:pos="648"/>
        </w:tabs>
        <w:ind w:left="425" w:hanging="137"/>
      </w:pPr>
      <w:rPr>
        <w:rFonts w:cs="Times New Roman" w:hint="eastAsia"/>
      </w:rPr>
    </w:lvl>
    <w:lvl w:ilvl="1">
      <w:start w:val="1"/>
      <w:numFmt w:val="decimal"/>
      <w:lvlText w:val="%1.%2."/>
      <w:lvlJc w:val="left"/>
      <w:pPr>
        <w:tabs>
          <w:tab w:val="left" w:pos="567"/>
        </w:tabs>
        <w:ind w:left="567" w:hanging="567"/>
      </w:pPr>
      <w:rPr>
        <w:rFonts w:cs="Times New Roman" w:hint="eastAsia"/>
      </w:rPr>
    </w:lvl>
    <w:lvl w:ilvl="2">
      <w:start w:val="1"/>
      <w:numFmt w:val="decimal"/>
      <w:lvlText w:val="%1.%2.%3."/>
      <w:lvlJc w:val="left"/>
      <w:pPr>
        <w:tabs>
          <w:tab w:val="left" w:pos="709"/>
        </w:tabs>
        <w:ind w:left="709" w:hanging="709"/>
      </w:pPr>
      <w:rPr>
        <w:rFonts w:cs="Times New Roman" w:hint="eastAsia"/>
      </w:rPr>
    </w:lvl>
    <w:lvl w:ilvl="3">
      <w:start w:val="1"/>
      <w:numFmt w:val="decimal"/>
      <w:lvlText w:val="%1.%2.%3.%4."/>
      <w:lvlJc w:val="left"/>
      <w:pPr>
        <w:tabs>
          <w:tab w:val="left" w:pos="851"/>
        </w:tabs>
        <w:ind w:left="851" w:hanging="851"/>
      </w:pPr>
      <w:rPr>
        <w:rFonts w:cs="Times New Roman" w:hint="eastAsia"/>
      </w:rPr>
    </w:lvl>
    <w:lvl w:ilvl="4">
      <w:start w:val="1"/>
      <w:numFmt w:val="decimal"/>
      <w:lvlText w:val="%1.%2.%3.%4.%5."/>
      <w:lvlJc w:val="left"/>
      <w:pPr>
        <w:tabs>
          <w:tab w:val="left" w:pos="992"/>
        </w:tabs>
        <w:ind w:left="992" w:hanging="992"/>
      </w:pPr>
      <w:rPr>
        <w:rFonts w:cs="Times New Roman" w:hint="eastAsia"/>
      </w:rPr>
    </w:lvl>
    <w:lvl w:ilvl="5">
      <w:start w:val="1"/>
      <w:numFmt w:val="decimal"/>
      <w:lvlText w:val="%1.%2.%3.%4.%5.%6."/>
      <w:lvlJc w:val="left"/>
      <w:pPr>
        <w:tabs>
          <w:tab w:val="left" w:pos="1134"/>
        </w:tabs>
        <w:ind w:left="1134" w:hanging="1134"/>
      </w:pPr>
      <w:rPr>
        <w:rFonts w:cs="Times New Roman" w:hint="eastAsia"/>
      </w:rPr>
    </w:lvl>
    <w:lvl w:ilvl="6">
      <w:start w:val="1"/>
      <w:numFmt w:val="decimal"/>
      <w:lvlText w:val="%1.%2.%3.%4.%5.%6.%7."/>
      <w:lvlJc w:val="left"/>
      <w:pPr>
        <w:tabs>
          <w:tab w:val="left" w:pos="1276"/>
        </w:tabs>
        <w:ind w:left="1276" w:hanging="1276"/>
      </w:pPr>
      <w:rPr>
        <w:rFonts w:cs="Times New Roman" w:hint="eastAsia"/>
      </w:rPr>
    </w:lvl>
    <w:lvl w:ilvl="7">
      <w:start w:val="1"/>
      <w:numFmt w:val="decimal"/>
      <w:lvlText w:val="%1.%2.%3.%4.%5.%6.%7.%8."/>
      <w:lvlJc w:val="left"/>
      <w:pPr>
        <w:tabs>
          <w:tab w:val="left" w:pos="1418"/>
        </w:tabs>
        <w:ind w:left="1418" w:hanging="1418"/>
      </w:pPr>
      <w:rPr>
        <w:rFonts w:cs="Times New Roman" w:hint="eastAsia"/>
      </w:rPr>
    </w:lvl>
    <w:lvl w:ilvl="8">
      <w:start w:val="1"/>
      <w:numFmt w:val="decimal"/>
      <w:lvlText w:val="%1.%2.%3.%4.%5.%6.%7.%8.%9."/>
      <w:lvlJc w:val="left"/>
      <w:pPr>
        <w:tabs>
          <w:tab w:val="left" w:pos="1559"/>
        </w:tabs>
        <w:ind w:left="1559" w:hanging="1559"/>
      </w:pPr>
      <w:rPr>
        <w:rFonts w:cs="Times New Roman" w:hint="eastAsia"/>
      </w:rPr>
    </w:lvl>
  </w:abstractNum>
  <w:abstractNum w:abstractNumId="1" w15:restartNumberingAfterBreak="0">
    <w:nsid w:val="68E61133"/>
    <w:multiLevelType w:val="multilevel"/>
    <w:tmpl w:val="68E61133"/>
    <w:lvl w:ilvl="0">
      <w:start w:val="1"/>
      <w:numFmt w:val="decimal"/>
      <w:pStyle w:val="1"/>
      <w:isLgl/>
      <w:lvlText w:val="%1"/>
      <w:lvlJc w:val="left"/>
      <w:pPr>
        <w:tabs>
          <w:tab w:val="left" w:pos="432"/>
        </w:tabs>
        <w:ind w:left="432" w:hanging="432"/>
      </w:pPr>
      <w:rPr>
        <w:rFonts w:eastAsia="宋体" w:cs="Times New Roman" w:hint="eastAsia"/>
        <w:b/>
        <w:i w:val="0"/>
        <w:sz w:val="32"/>
      </w:rPr>
    </w:lvl>
    <w:lvl w:ilvl="1">
      <w:start w:val="1"/>
      <w:numFmt w:val="decimal"/>
      <w:pStyle w:val="2"/>
      <w:isLgl/>
      <w:lvlText w:val="%1.%2"/>
      <w:lvlJc w:val="left"/>
      <w:pPr>
        <w:tabs>
          <w:tab w:val="left" w:pos="576"/>
        </w:tabs>
        <w:ind w:left="576" w:hanging="576"/>
      </w:pPr>
      <w:rPr>
        <w:rFonts w:eastAsia="宋体" w:cs="Times New Roman" w:hint="eastAsia"/>
        <w:b/>
        <w:i w:val="0"/>
        <w:sz w:val="30"/>
      </w:rPr>
    </w:lvl>
    <w:lvl w:ilvl="2">
      <w:start w:val="1"/>
      <w:numFmt w:val="decimal"/>
      <w:pStyle w:val="3"/>
      <w:isLgl/>
      <w:suff w:val="space"/>
      <w:lvlText w:val="%1.%2.%3"/>
      <w:lvlJc w:val="left"/>
      <w:pPr>
        <w:ind w:left="720" w:hanging="720"/>
      </w:pPr>
      <w:rPr>
        <w:rFonts w:ascii="宋体" w:eastAsia="宋体" w:hAnsi="宋体" w:cs="Times New Roman" w:hint="eastAsia"/>
        <w:b/>
        <w:i w:val="0"/>
        <w:sz w:val="28"/>
      </w:rPr>
    </w:lvl>
    <w:lvl w:ilvl="3">
      <w:start w:val="1"/>
      <w:numFmt w:val="decimal"/>
      <w:pStyle w:val="4"/>
      <w:suff w:val="space"/>
      <w:lvlText w:val="%1.%2.%3.%4"/>
      <w:lvlJc w:val="left"/>
      <w:pPr>
        <w:ind w:left="864" w:hanging="864"/>
      </w:pPr>
      <w:rPr>
        <w:rFonts w:ascii="宋体" w:eastAsia="宋体" w:hAnsi="宋体" w:cs="Times New Roman" w:hint="eastAsia"/>
        <w:b/>
        <w:i w:val="0"/>
        <w:sz w:val="28"/>
      </w:rPr>
    </w:lvl>
    <w:lvl w:ilvl="4">
      <w:start w:val="1"/>
      <w:numFmt w:val="decimal"/>
      <w:pStyle w:val="5"/>
      <w:lvlText w:val="%1.%2.%3.%4.%5"/>
      <w:lvlJc w:val="left"/>
      <w:pPr>
        <w:tabs>
          <w:tab w:val="left" w:pos="1008"/>
        </w:tabs>
        <w:ind w:left="1008" w:hanging="1008"/>
      </w:pPr>
      <w:rPr>
        <w:rFonts w:cs="Times New Roman" w:hint="eastAsia"/>
      </w:rPr>
    </w:lvl>
    <w:lvl w:ilvl="5">
      <w:start w:val="1"/>
      <w:numFmt w:val="decimal"/>
      <w:pStyle w:val="6"/>
      <w:lvlText w:val="%1.%2.%3.%4.%5.%6"/>
      <w:lvlJc w:val="left"/>
      <w:pPr>
        <w:tabs>
          <w:tab w:val="left" w:pos="1152"/>
        </w:tabs>
        <w:ind w:left="1152" w:hanging="1152"/>
      </w:pPr>
      <w:rPr>
        <w:rFonts w:cs="Times New Roman" w:hint="eastAsia"/>
      </w:rPr>
    </w:lvl>
    <w:lvl w:ilvl="6">
      <w:start w:val="1"/>
      <w:numFmt w:val="decimal"/>
      <w:pStyle w:val="7"/>
      <w:lvlText w:val="%1.%2.%3.%4.%5.%6.%7"/>
      <w:lvlJc w:val="left"/>
      <w:pPr>
        <w:tabs>
          <w:tab w:val="left" w:pos="1296"/>
        </w:tabs>
        <w:ind w:left="1296" w:hanging="1296"/>
      </w:pPr>
      <w:rPr>
        <w:rFonts w:cs="Times New Roman" w:hint="eastAsia"/>
      </w:rPr>
    </w:lvl>
    <w:lvl w:ilvl="7">
      <w:start w:val="1"/>
      <w:numFmt w:val="decimal"/>
      <w:pStyle w:val="8"/>
      <w:lvlText w:val="%1.%2.%3.%4.%5.%6.%7.%8"/>
      <w:lvlJc w:val="left"/>
      <w:pPr>
        <w:tabs>
          <w:tab w:val="left" w:pos="1440"/>
        </w:tabs>
        <w:ind w:left="1440" w:hanging="1440"/>
      </w:pPr>
      <w:rPr>
        <w:rFonts w:cs="Times New Roman" w:hint="eastAsia"/>
      </w:rPr>
    </w:lvl>
    <w:lvl w:ilvl="8">
      <w:start w:val="1"/>
      <w:numFmt w:val="decimal"/>
      <w:pStyle w:val="9"/>
      <w:lvlText w:val="%1.%2.%3.%4.%5.%6.%7.%8.%9"/>
      <w:lvlJc w:val="left"/>
      <w:pPr>
        <w:tabs>
          <w:tab w:val="left" w:pos="1584"/>
        </w:tabs>
        <w:ind w:left="1584" w:hanging="1584"/>
      </w:pPr>
      <w:rPr>
        <w:rFonts w:cs="Times New Roman" w:hint="eastAsia"/>
      </w:rPr>
    </w:lvl>
  </w:abstractNum>
  <w:abstractNum w:abstractNumId="2" w15:restartNumberingAfterBreak="0">
    <w:nsid w:val="6D442B5A"/>
    <w:multiLevelType w:val="multilevel"/>
    <w:tmpl w:val="6D442B5A"/>
    <w:lvl w:ilvl="0">
      <w:start w:val="1"/>
      <w:numFmt w:val="decimal"/>
      <w:lvlText w:val="（%1）"/>
      <w:lvlJc w:val="left"/>
      <w:pPr>
        <w:tabs>
          <w:tab w:val="left" w:pos="1920"/>
        </w:tabs>
        <w:ind w:left="1920" w:hanging="720"/>
      </w:pPr>
      <w:rPr>
        <w:rFonts w:cs="Times New Roman" w:hint="eastAsia"/>
      </w:rPr>
    </w:lvl>
    <w:lvl w:ilvl="1">
      <w:start w:val="1"/>
      <w:numFmt w:val="bullet"/>
      <w:pStyle w:val="40"/>
      <w:lvlText w:val=""/>
      <w:lvlJc w:val="left"/>
      <w:pPr>
        <w:tabs>
          <w:tab w:val="left" w:pos="2040"/>
        </w:tabs>
        <w:ind w:left="2040" w:hanging="420"/>
      </w:pPr>
      <w:rPr>
        <w:rFonts w:ascii="Wingdings" w:hAnsi="Wingdings" w:hint="default"/>
      </w:rPr>
    </w:lvl>
    <w:lvl w:ilvl="2">
      <w:start w:val="1"/>
      <w:numFmt w:val="decimalEnclosedCircle"/>
      <w:lvlText w:val="%3"/>
      <w:lvlJc w:val="left"/>
      <w:pPr>
        <w:tabs>
          <w:tab w:val="left" w:pos="2460"/>
        </w:tabs>
        <w:ind w:left="2460" w:hanging="420"/>
      </w:pPr>
      <w:rPr>
        <w:rFonts w:cs="Times New Roman"/>
      </w:rPr>
    </w:lvl>
    <w:lvl w:ilvl="3">
      <w:start w:val="1"/>
      <w:numFmt w:val="decimal"/>
      <w:lvlText w:val="%4."/>
      <w:lvlJc w:val="left"/>
      <w:pPr>
        <w:tabs>
          <w:tab w:val="left" w:pos="2880"/>
        </w:tabs>
        <w:ind w:left="2880" w:hanging="420"/>
      </w:pPr>
      <w:rPr>
        <w:rFonts w:cs="Times New Roman"/>
      </w:rPr>
    </w:lvl>
    <w:lvl w:ilvl="4">
      <w:start w:val="1"/>
      <w:numFmt w:val="aiueoFullWidth"/>
      <w:lvlText w:val="(%5)"/>
      <w:lvlJc w:val="left"/>
      <w:pPr>
        <w:tabs>
          <w:tab w:val="left" w:pos="3300"/>
        </w:tabs>
        <w:ind w:left="3300" w:hanging="420"/>
      </w:pPr>
      <w:rPr>
        <w:rFonts w:cs="Times New Roman"/>
      </w:rPr>
    </w:lvl>
    <w:lvl w:ilvl="5">
      <w:start w:val="1"/>
      <w:numFmt w:val="decimalEnclosedCircle"/>
      <w:lvlText w:val="%6"/>
      <w:lvlJc w:val="left"/>
      <w:pPr>
        <w:tabs>
          <w:tab w:val="left" w:pos="3720"/>
        </w:tabs>
        <w:ind w:left="3720" w:hanging="420"/>
      </w:pPr>
      <w:rPr>
        <w:rFonts w:cs="Times New Roman"/>
      </w:rPr>
    </w:lvl>
    <w:lvl w:ilvl="6">
      <w:start w:val="1"/>
      <w:numFmt w:val="decimal"/>
      <w:lvlText w:val="%7."/>
      <w:lvlJc w:val="left"/>
      <w:pPr>
        <w:tabs>
          <w:tab w:val="left" w:pos="4140"/>
        </w:tabs>
        <w:ind w:left="4140" w:hanging="420"/>
      </w:pPr>
      <w:rPr>
        <w:rFonts w:cs="Times New Roman"/>
      </w:rPr>
    </w:lvl>
    <w:lvl w:ilvl="7">
      <w:start w:val="1"/>
      <w:numFmt w:val="aiueoFullWidth"/>
      <w:lvlText w:val="(%8)"/>
      <w:lvlJc w:val="left"/>
      <w:pPr>
        <w:tabs>
          <w:tab w:val="left" w:pos="4560"/>
        </w:tabs>
        <w:ind w:left="4560" w:hanging="420"/>
      </w:pPr>
      <w:rPr>
        <w:rFonts w:cs="Times New Roman"/>
      </w:rPr>
    </w:lvl>
    <w:lvl w:ilvl="8">
      <w:start w:val="1"/>
      <w:numFmt w:val="decimalEnclosedCircle"/>
      <w:lvlText w:val="%9"/>
      <w:lvlJc w:val="left"/>
      <w:pPr>
        <w:tabs>
          <w:tab w:val="left" w:pos="4980"/>
        </w:tabs>
        <w:ind w:left="4980" w:hanging="420"/>
      </w:pPr>
      <w:rPr>
        <w:rFonts w:cs="Times New Roman"/>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bordersDoNotSurroundHeader/>
  <w:bordersDoNotSurroundFooter/>
  <w:activeWritingStyle w:appName="MSWord" w:lang="en-US" w:vendorID="64" w:dllVersion="131078" w:nlCheck="1" w:checkStyle="0"/>
  <w:activeWritingStyle w:appName="MSWord" w:lang="zh-CN" w:vendorID="64" w:dllVersion="131077" w:nlCheck="1" w:checkStyle="1"/>
  <w:attachedTemplate r:id="rId1"/>
  <w:doNotTrackMoves/>
  <w:defaultTabStop w:val="425"/>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1205A"/>
    <w:rsid w:val="00000F9E"/>
    <w:rsid w:val="00001B75"/>
    <w:rsid w:val="0000245B"/>
    <w:rsid w:val="000044C9"/>
    <w:rsid w:val="000050D6"/>
    <w:rsid w:val="000063F7"/>
    <w:rsid w:val="00006D64"/>
    <w:rsid w:val="00006E6D"/>
    <w:rsid w:val="00007649"/>
    <w:rsid w:val="0001023D"/>
    <w:rsid w:val="0001030E"/>
    <w:rsid w:val="0001097E"/>
    <w:rsid w:val="00010E4B"/>
    <w:rsid w:val="0001205A"/>
    <w:rsid w:val="00012095"/>
    <w:rsid w:val="00014143"/>
    <w:rsid w:val="000158EB"/>
    <w:rsid w:val="0001614E"/>
    <w:rsid w:val="000163FB"/>
    <w:rsid w:val="000165E3"/>
    <w:rsid w:val="00017432"/>
    <w:rsid w:val="000232C8"/>
    <w:rsid w:val="00023591"/>
    <w:rsid w:val="00023847"/>
    <w:rsid w:val="0002584B"/>
    <w:rsid w:val="00025F66"/>
    <w:rsid w:val="00032A86"/>
    <w:rsid w:val="00033ACE"/>
    <w:rsid w:val="00033C10"/>
    <w:rsid w:val="00033C4C"/>
    <w:rsid w:val="000341A6"/>
    <w:rsid w:val="00035912"/>
    <w:rsid w:val="00040AF4"/>
    <w:rsid w:val="00041C80"/>
    <w:rsid w:val="00042382"/>
    <w:rsid w:val="00044302"/>
    <w:rsid w:val="0004499A"/>
    <w:rsid w:val="00046D3D"/>
    <w:rsid w:val="00046D97"/>
    <w:rsid w:val="000473D3"/>
    <w:rsid w:val="00047B0B"/>
    <w:rsid w:val="00050333"/>
    <w:rsid w:val="00051CF4"/>
    <w:rsid w:val="000520E6"/>
    <w:rsid w:val="000554C2"/>
    <w:rsid w:val="00055725"/>
    <w:rsid w:val="00060B5F"/>
    <w:rsid w:val="0006138A"/>
    <w:rsid w:val="00061793"/>
    <w:rsid w:val="00062615"/>
    <w:rsid w:val="00063B38"/>
    <w:rsid w:val="0006493A"/>
    <w:rsid w:val="00064987"/>
    <w:rsid w:val="000649D4"/>
    <w:rsid w:val="00065E1B"/>
    <w:rsid w:val="0006735F"/>
    <w:rsid w:val="000673C0"/>
    <w:rsid w:val="00070017"/>
    <w:rsid w:val="0007064D"/>
    <w:rsid w:val="00070E50"/>
    <w:rsid w:val="00071A7E"/>
    <w:rsid w:val="000723B4"/>
    <w:rsid w:val="000724D0"/>
    <w:rsid w:val="000732C9"/>
    <w:rsid w:val="00073C00"/>
    <w:rsid w:val="0007409D"/>
    <w:rsid w:val="0007499A"/>
    <w:rsid w:val="000772C2"/>
    <w:rsid w:val="000775FA"/>
    <w:rsid w:val="00077EF8"/>
    <w:rsid w:val="0008029B"/>
    <w:rsid w:val="00081E67"/>
    <w:rsid w:val="00082AAE"/>
    <w:rsid w:val="00084709"/>
    <w:rsid w:val="00084CEA"/>
    <w:rsid w:val="0008512C"/>
    <w:rsid w:val="00085504"/>
    <w:rsid w:val="000909DF"/>
    <w:rsid w:val="000919E2"/>
    <w:rsid w:val="000923E0"/>
    <w:rsid w:val="000958D2"/>
    <w:rsid w:val="000958E4"/>
    <w:rsid w:val="000963FA"/>
    <w:rsid w:val="000976B8"/>
    <w:rsid w:val="000A0555"/>
    <w:rsid w:val="000A16DB"/>
    <w:rsid w:val="000A2377"/>
    <w:rsid w:val="000A276C"/>
    <w:rsid w:val="000A5DC9"/>
    <w:rsid w:val="000A73FE"/>
    <w:rsid w:val="000B5010"/>
    <w:rsid w:val="000B64CF"/>
    <w:rsid w:val="000B7004"/>
    <w:rsid w:val="000B751A"/>
    <w:rsid w:val="000C025D"/>
    <w:rsid w:val="000C252C"/>
    <w:rsid w:val="000C2F0F"/>
    <w:rsid w:val="000C3ABD"/>
    <w:rsid w:val="000C6653"/>
    <w:rsid w:val="000D0B7B"/>
    <w:rsid w:val="000D277C"/>
    <w:rsid w:val="000D38CA"/>
    <w:rsid w:val="000D47F8"/>
    <w:rsid w:val="000D490A"/>
    <w:rsid w:val="000D5011"/>
    <w:rsid w:val="000D66F1"/>
    <w:rsid w:val="000D71CC"/>
    <w:rsid w:val="000D7B10"/>
    <w:rsid w:val="000E7491"/>
    <w:rsid w:val="000F14A2"/>
    <w:rsid w:val="000F351D"/>
    <w:rsid w:val="000F367D"/>
    <w:rsid w:val="000F5ADE"/>
    <w:rsid w:val="000F6ADD"/>
    <w:rsid w:val="000F7A52"/>
    <w:rsid w:val="000F7F80"/>
    <w:rsid w:val="00100A35"/>
    <w:rsid w:val="00101F42"/>
    <w:rsid w:val="001048DE"/>
    <w:rsid w:val="00104CF8"/>
    <w:rsid w:val="0010530E"/>
    <w:rsid w:val="00106988"/>
    <w:rsid w:val="00107893"/>
    <w:rsid w:val="00107C32"/>
    <w:rsid w:val="001118FB"/>
    <w:rsid w:val="00113B90"/>
    <w:rsid w:val="001153F0"/>
    <w:rsid w:val="00115EC6"/>
    <w:rsid w:val="00120165"/>
    <w:rsid w:val="00121FA4"/>
    <w:rsid w:val="001222DA"/>
    <w:rsid w:val="0012269D"/>
    <w:rsid w:val="001227EA"/>
    <w:rsid w:val="0012431B"/>
    <w:rsid w:val="00125091"/>
    <w:rsid w:val="00126B1C"/>
    <w:rsid w:val="00126B3A"/>
    <w:rsid w:val="0012719C"/>
    <w:rsid w:val="00131411"/>
    <w:rsid w:val="001324CA"/>
    <w:rsid w:val="001363B6"/>
    <w:rsid w:val="00140DD0"/>
    <w:rsid w:val="00142012"/>
    <w:rsid w:val="00144966"/>
    <w:rsid w:val="0014510D"/>
    <w:rsid w:val="00147780"/>
    <w:rsid w:val="00147EB8"/>
    <w:rsid w:val="00151560"/>
    <w:rsid w:val="0015161A"/>
    <w:rsid w:val="00152FDB"/>
    <w:rsid w:val="001540BF"/>
    <w:rsid w:val="001541A2"/>
    <w:rsid w:val="00154981"/>
    <w:rsid w:val="00154AD7"/>
    <w:rsid w:val="00155A0A"/>
    <w:rsid w:val="001567C7"/>
    <w:rsid w:val="001577D0"/>
    <w:rsid w:val="00157E54"/>
    <w:rsid w:val="001616ED"/>
    <w:rsid w:val="00161CB1"/>
    <w:rsid w:val="00163905"/>
    <w:rsid w:val="001645CF"/>
    <w:rsid w:val="00166999"/>
    <w:rsid w:val="001670EC"/>
    <w:rsid w:val="00167FA0"/>
    <w:rsid w:val="00170485"/>
    <w:rsid w:val="00170DD6"/>
    <w:rsid w:val="00171191"/>
    <w:rsid w:val="00174079"/>
    <w:rsid w:val="00174633"/>
    <w:rsid w:val="00174BBC"/>
    <w:rsid w:val="00174E84"/>
    <w:rsid w:val="00176CE5"/>
    <w:rsid w:val="00176E4B"/>
    <w:rsid w:val="00177AEB"/>
    <w:rsid w:val="00177B83"/>
    <w:rsid w:val="0018074B"/>
    <w:rsid w:val="00180D4B"/>
    <w:rsid w:val="00180D5C"/>
    <w:rsid w:val="00180ECD"/>
    <w:rsid w:val="00180F35"/>
    <w:rsid w:val="0018576E"/>
    <w:rsid w:val="00185E43"/>
    <w:rsid w:val="00187213"/>
    <w:rsid w:val="00187268"/>
    <w:rsid w:val="0018767E"/>
    <w:rsid w:val="00187947"/>
    <w:rsid w:val="0019004A"/>
    <w:rsid w:val="00190350"/>
    <w:rsid w:val="00190AF7"/>
    <w:rsid w:val="00193EB8"/>
    <w:rsid w:val="00193F54"/>
    <w:rsid w:val="00194FA6"/>
    <w:rsid w:val="00195EB0"/>
    <w:rsid w:val="0019796A"/>
    <w:rsid w:val="00197EC9"/>
    <w:rsid w:val="001A024E"/>
    <w:rsid w:val="001A02F3"/>
    <w:rsid w:val="001A191F"/>
    <w:rsid w:val="001A33D2"/>
    <w:rsid w:val="001A39CE"/>
    <w:rsid w:val="001A5ACF"/>
    <w:rsid w:val="001A6D11"/>
    <w:rsid w:val="001A789B"/>
    <w:rsid w:val="001B54DF"/>
    <w:rsid w:val="001B76DB"/>
    <w:rsid w:val="001C01F1"/>
    <w:rsid w:val="001C0B0A"/>
    <w:rsid w:val="001C33F8"/>
    <w:rsid w:val="001C4175"/>
    <w:rsid w:val="001C5F8D"/>
    <w:rsid w:val="001C646E"/>
    <w:rsid w:val="001C682F"/>
    <w:rsid w:val="001C7E6B"/>
    <w:rsid w:val="001D0E10"/>
    <w:rsid w:val="001D0F15"/>
    <w:rsid w:val="001D327B"/>
    <w:rsid w:val="001D5BC7"/>
    <w:rsid w:val="001D5C9F"/>
    <w:rsid w:val="001D61D1"/>
    <w:rsid w:val="001D62CE"/>
    <w:rsid w:val="001D645E"/>
    <w:rsid w:val="001D6E93"/>
    <w:rsid w:val="001E05FF"/>
    <w:rsid w:val="001E0C25"/>
    <w:rsid w:val="001E183F"/>
    <w:rsid w:val="001E315B"/>
    <w:rsid w:val="001E3B83"/>
    <w:rsid w:val="001E635A"/>
    <w:rsid w:val="001E6F75"/>
    <w:rsid w:val="001E747B"/>
    <w:rsid w:val="001E79DC"/>
    <w:rsid w:val="001E7ED8"/>
    <w:rsid w:val="001F3263"/>
    <w:rsid w:val="001F3885"/>
    <w:rsid w:val="001F433C"/>
    <w:rsid w:val="001F52E9"/>
    <w:rsid w:val="001F57B9"/>
    <w:rsid w:val="001F7C30"/>
    <w:rsid w:val="0020133F"/>
    <w:rsid w:val="00202599"/>
    <w:rsid w:val="00202D80"/>
    <w:rsid w:val="0020391A"/>
    <w:rsid w:val="002055CF"/>
    <w:rsid w:val="00206794"/>
    <w:rsid w:val="00207222"/>
    <w:rsid w:val="00207BF3"/>
    <w:rsid w:val="0021008B"/>
    <w:rsid w:val="0021160B"/>
    <w:rsid w:val="00214FF6"/>
    <w:rsid w:val="0021542E"/>
    <w:rsid w:val="00216C0F"/>
    <w:rsid w:val="00217D57"/>
    <w:rsid w:val="0022032C"/>
    <w:rsid w:val="002206A2"/>
    <w:rsid w:val="00220728"/>
    <w:rsid w:val="00222434"/>
    <w:rsid w:val="00225F16"/>
    <w:rsid w:val="00226246"/>
    <w:rsid w:val="00226A31"/>
    <w:rsid w:val="00230319"/>
    <w:rsid w:val="00230E81"/>
    <w:rsid w:val="00230E8D"/>
    <w:rsid w:val="002318F2"/>
    <w:rsid w:val="0023231B"/>
    <w:rsid w:val="00232A27"/>
    <w:rsid w:val="00234B4E"/>
    <w:rsid w:val="00236B0B"/>
    <w:rsid w:val="00236EBE"/>
    <w:rsid w:val="00241063"/>
    <w:rsid w:val="00241BDB"/>
    <w:rsid w:val="00241D06"/>
    <w:rsid w:val="00241E61"/>
    <w:rsid w:val="002430C9"/>
    <w:rsid w:val="0024495C"/>
    <w:rsid w:val="0024507A"/>
    <w:rsid w:val="0024586C"/>
    <w:rsid w:val="00245D72"/>
    <w:rsid w:val="00245DF6"/>
    <w:rsid w:val="002462EE"/>
    <w:rsid w:val="00247AE1"/>
    <w:rsid w:val="00247C2C"/>
    <w:rsid w:val="00252478"/>
    <w:rsid w:val="002550E8"/>
    <w:rsid w:val="002557DB"/>
    <w:rsid w:val="00255E79"/>
    <w:rsid w:val="002614EC"/>
    <w:rsid w:val="00261549"/>
    <w:rsid w:val="00262ADA"/>
    <w:rsid w:val="00264D01"/>
    <w:rsid w:val="00270EC4"/>
    <w:rsid w:val="002714B5"/>
    <w:rsid w:val="00271A36"/>
    <w:rsid w:val="00274CAC"/>
    <w:rsid w:val="00275129"/>
    <w:rsid w:val="002757E3"/>
    <w:rsid w:val="00275A7E"/>
    <w:rsid w:val="002760E8"/>
    <w:rsid w:val="00277927"/>
    <w:rsid w:val="00280788"/>
    <w:rsid w:val="00282650"/>
    <w:rsid w:val="00282A31"/>
    <w:rsid w:val="00283078"/>
    <w:rsid w:val="002854E8"/>
    <w:rsid w:val="00286A96"/>
    <w:rsid w:val="00287C02"/>
    <w:rsid w:val="002912C6"/>
    <w:rsid w:val="002918B0"/>
    <w:rsid w:val="00291A69"/>
    <w:rsid w:val="0029285D"/>
    <w:rsid w:val="00293DEC"/>
    <w:rsid w:val="00294674"/>
    <w:rsid w:val="00294C1E"/>
    <w:rsid w:val="00294D37"/>
    <w:rsid w:val="002968EE"/>
    <w:rsid w:val="002A0415"/>
    <w:rsid w:val="002A087E"/>
    <w:rsid w:val="002A3354"/>
    <w:rsid w:val="002A3C31"/>
    <w:rsid w:val="002A7153"/>
    <w:rsid w:val="002B000D"/>
    <w:rsid w:val="002B0932"/>
    <w:rsid w:val="002B0D49"/>
    <w:rsid w:val="002B130F"/>
    <w:rsid w:val="002B3B12"/>
    <w:rsid w:val="002B57C4"/>
    <w:rsid w:val="002B6228"/>
    <w:rsid w:val="002B72BF"/>
    <w:rsid w:val="002B78F0"/>
    <w:rsid w:val="002C0229"/>
    <w:rsid w:val="002C2148"/>
    <w:rsid w:val="002C574B"/>
    <w:rsid w:val="002C579F"/>
    <w:rsid w:val="002C6A1E"/>
    <w:rsid w:val="002C6F98"/>
    <w:rsid w:val="002C76FC"/>
    <w:rsid w:val="002C7985"/>
    <w:rsid w:val="002D0BBE"/>
    <w:rsid w:val="002D181D"/>
    <w:rsid w:val="002D31C0"/>
    <w:rsid w:val="002D4488"/>
    <w:rsid w:val="002E06CD"/>
    <w:rsid w:val="002E2C9A"/>
    <w:rsid w:val="002E30DA"/>
    <w:rsid w:val="002E35BE"/>
    <w:rsid w:val="002E57A6"/>
    <w:rsid w:val="002E66A2"/>
    <w:rsid w:val="002F0B78"/>
    <w:rsid w:val="002F101F"/>
    <w:rsid w:val="002F154D"/>
    <w:rsid w:val="002F360C"/>
    <w:rsid w:val="002F6834"/>
    <w:rsid w:val="002F70A2"/>
    <w:rsid w:val="002F790E"/>
    <w:rsid w:val="0030151C"/>
    <w:rsid w:val="00302834"/>
    <w:rsid w:val="00302A2E"/>
    <w:rsid w:val="00302B90"/>
    <w:rsid w:val="003038F1"/>
    <w:rsid w:val="0030398C"/>
    <w:rsid w:val="00306863"/>
    <w:rsid w:val="00306FEB"/>
    <w:rsid w:val="003101CD"/>
    <w:rsid w:val="00311608"/>
    <w:rsid w:val="0031186D"/>
    <w:rsid w:val="003132C0"/>
    <w:rsid w:val="00313A75"/>
    <w:rsid w:val="00313DF8"/>
    <w:rsid w:val="003178C2"/>
    <w:rsid w:val="0032374A"/>
    <w:rsid w:val="00324E04"/>
    <w:rsid w:val="00326547"/>
    <w:rsid w:val="00331CB4"/>
    <w:rsid w:val="00332371"/>
    <w:rsid w:val="00332E2D"/>
    <w:rsid w:val="00332EEE"/>
    <w:rsid w:val="00335272"/>
    <w:rsid w:val="003359BC"/>
    <w:rsid w:val="00335ED0"/>
    <w:rsid w:val="00336F20"/>
    <w:rsid w:val="003373AB"/>
    <w:rsid w:val="00342646"/>
    <w:rsid w:val="0034486A"/>
    <w:rsid w:val="00344AF7"/>
    <w:rsid w:val="00344D93"/>
    <w:rsid w:val="003458A3"/>
    <w:rsid w:val="00346AE0"/>
    <w:rsid w:val="00350CD9"/>
    <w:rsid w:val="00351A07"/>
    <w:rsid w:val="00355BFA"/>
    <w:rsid w:val="003570D7"/>
    <w:rsid w:val="003628F6"/>
    <w:rsid w:val="00362B40"/>
    <w:rsid w:val="00363372"/>
    <w:rsid w:val="00364026"/>
    <w:rsid w:val="003647E9"/>
    <w:rsid w:val="00370413"/>
    <w:rsid w:val="00373581"/>
    <w:rsid w:val="00373E7C"/>
    <w:rsid w:val="00373F8C"/>
    <w:rsid w:val="0037506B"/>
    <w:rsid w:val="00377BE4"/>
    <w:rsid w:val="00380A48"/>
    <w:rsid w:val="00381010"/>
    <w:rsid w:val="003816A8"/>
    <w:rsid w:val="00381BDB"/>
    <w:rsid w:val="003835F6"/>
    <w:rsid w:val="00383C16"/>
    <w:rsid w:val="00385AD6"/>
    <w:rsid w:val="00385E71"/>
    <w:rsid w:val="003867A0"/>
    <w:rsid w:val="00386F57"/>
    <w:rsid w:val="003908F0"/>
    <w:rsid w:val="00393CD9"/>
    <w:rsid w:val="00394EAD"/>
    <w:rsid w:val="003A6A24"/>
    <w:rsid w:val="003B2A58"/>
    <w:rsid w:val="003B2C2D"/>
    <w:rsid w:val="003B339A"/>
    <w:rsid w:val="003B3F25"/>
    <w:rsid w:val="003B4BA3"/>
    <w:rsid w:val="003B519E"/>
    <w:rsid w:val="003B5565"/>
    <w:rsid w:val="003B6795"/>
    <w:rsid w:val="003B6F0C"/>
    <w:rsid w:val="003B7378"/>
    <w:rsid w:val="003C072B"/>
    <w:rsid w:val="003C1965"/>
    <w:rsid w:val="003C49F5"/>
    <w:rsid w:val="003D15F3"/>
    <w:rsid w:val="003D2386"/>
    <w:rsid w:val="003D26F9"/>
    <w:rsid w:val="003D38D4"/>
    <w:rsid w:val="003D51A8"/>
    <w:rsid w:val="003D5280"/>
    <w:rsid w:val="003D57CD"/>
    <w:rsid w:val="003D72D8"/>
    <w:rsid w:val="003E0086"/>
    <w:rsid w:val="003E009C"/>
    <w:rsid w:val="003E4A0A"/>
    <w:rsid w:val="003F14FF"/>
    <w:rsid w:val="003F2DFC"/>
    <w:rsid w:val="003F3069"/>
    <w:rsid w:val="003F3F49"/>
    <w:rsid w:val="003F49DF"/>
    <w:rsid w:val="003F4A6A"/>
    <w:rsid w:val="003F5E01"/>
    <w:rsid w:val="003F6399"/>
    <w:rsid w:val="003F6F30"/>
    <w:rsid w:val="004000E7"/>
    <w:rsid w:val="0040177A"/>
    <w:rsid w:val="0040347B"/>
    <w:rsid w:val="00405ACD"/>
    <w:rsid w:val="00405BE4"/>
    <w:rsid w:val="00411A58"/>
    <w:rsid w:val="00412473"/>
    <w:rsid w:val="0041260D"/>
    <w:rsid w:val="00412DB4"/>
    <w:rsid w:val="00414EE2"/>
    <w:rsid w:val="00416024"/>
    <w:rsid w:val="004161B4"/>
    <w:rsid w:val="004171D3"/>
    <w:rsid w:val="004173DE"/>
    <w:rsid w:val="00417B0A"/>
    <w:rsid w:val="00417BF5"/>
    <w:rsid w:val="00417DCE"/>
    <w:rsid w:val="00420495"/>
    <w:rsid w:val="00422222"/>
    <w:rsid w:val="004266BC"/>
    <w:rsid w:val="0042751D"/>
    <w:rsid w:val="00427B6F"/>
    <w:rsid w:val="00431631"/>
    <w:rsid w:val="00431792"/>
    <w:rsid w:val="00431AD8"/>
    <w:rsid w:val="00432B64"/>
    <w:rsid w:val="004336BB"/>
    <w:rsid w:val="004349B1"/>
    <w:rsid w:val="00444FDF"/>
    <w:rsid w:val="004454A7"/>
    <w:rsid w:val="00446B36"/>
    <w:rsid w:val="00450041"/>
    <w:rsid w:val="00452C49"/>
    <w:rsid w:val="00453A77"/>
    <w:rsid w:val="00454B46"/>
    <w:rsid w:val="00461F30"/>
    <w:rsid w:val="0046263C"/>
    <w:rsid w:val="0046434D"/>
    <w:rsid w:val="00465699"/>
    <w:rsid w:val="00466F85"/>
    <w:rsid w:val="00471648"/>
    <w:rsid w:val="0047358B"/>
    <w:rsid w:val="00474E45"/>
    <w:rsid w:val="00477AA7"/>
    <w:rsid w:val="00480C4E"/>
    <w:rsid w:val="00480FDA"/>
    <w:rsid w:val="004821BF"/>
    <w:rsid w:val="00482DB6"/>
    <w:rsid w:val="00482FB9"/>
    <w:rsid w:val="004832DA"/>
    <w:rsid w:val="00483309"/>
    <w:rsid w:val="0048344C"/>
    <w:rsid w:val="0048592B"/>
    <w:rsid w:val="00487875"/>
    <w:rsid w:val="00493C70"/>
    <w:rsid w:val="0049444D"/>
    <w:rsid w:val="00494832"/>
    <w:rsid w:val="00494AA3"/>
    <w:rsid w:val="00495D17"/>
    <w:rsid w:val="00495E0C"/>
    <w:rsid w:val="004A0EF9"/>
    <w:rsid w:val="004A1BB8"/>
    <w:rsid w:val="004A2E86"/>
    <w:rsid w:val="004A320C"/>
    <w:rsid w:val="004A3536"/>
    <w:rsid w:val="004A4E49"/>
    <w:rsid w:val="004A7AFC"/>
    <w:rsid w:val="004A7C79"/>
    <w:rsid w:val="004A7F54"/>
    <w:rsid w:val="004B15C5"/>
    <w:rsid w:val="004B214D"/>
    <w:rsid w:val="004B23A5"/>
    <w:rsid w:val="004B38D9"/>
    <w:rsid w:val="004B73D7"/>
    <w:rsid w:val="004C1EB4"/>
    <w:rsid w:val="004C5272"/>
    <w:rsid w:val="004C5750"/>
    <w:rsid w:val="004C5EB6"/>
    <w:rsid w:val="004D2A6E"/>
    <w:rsid w:val="004D3514"/>
    <w:rsid w:val="004D452E"/>
    <w:rsid w:val="004D6C3F"/>
    <w:rsid w:val="004D7E01"/>
    <w:rsid w:val="004E0276"/>
    <w:rsid w:val="004E068E"/>
    <w:rsid w:val="004E0AA3"/>
    <w:rsid w:val="004E186E"/>
    <w:rsid w:val="004E412D"/>
    <w:rsid w:val="004E4D3D"/>
    <w:rsid w:val="004F0083"/>
    <w:rsid w:val="004F0F5F"/>
    <w:rsid w:val="004F2262"/>
    <w:rsid w:val="004F2B53"/>
    <w:rsid w:val="004F521D"/>
    <w:rsid w:val="004F541C"/>
    <w:rsid w:val="004F5B98"/>
    <w:rsid w:val="004F6100"/>
    <w:rsid w:val="004F6776"/>
    <w:rsid w:val="004F6A22"/>
    <w:rsid w:val="004F6F60"/>
    <w:rsid w:val="004F7C89"/>
    <w:rsid w:val="004F7CE9"/>
    <w:rsid w:val="00502D95"/>
    <w:rsid w:val="005031C5"/>
    <w:rsid w:val="00503D4D"/>
    <w:rsid w:val="005043C1"/>
    <w:rsid w:val="00504E4C"/>
    <w:rsid w:val="0050549D"/>
    <w:rsid w:val="00506646"/>
    <w:rsid w:val="00506A1C"/>
    <w:rsid w:val="005072D7"/>
    <w:rsid w:val="00510346"/>
    <w:rsid w:val="00510C28"/>
    <w:rsid w:val="005111E2"/>
    <w:rsid w:val="00511E4E"/>
    <w:rsid w:val="00511EAA"/>
    <w:rsid w:val="00512B25"/>
    <w:rsid w:val="00513033"/>
    <w:rsid w:val="0051497C"/>
    <w:rsid w:val="00514D7D"/>
    <w:rsid w:val="00515D80"/>
    <w:rsid w:val="0052061D"/>
    <w:rsid w:val="00522873"/>
    <w:rsid w:val="0052627F"/>
    <w:rsid w:val="00526FEA"/>
    <w:rsid w:val="005272A4"/>
    <w:rsid w:val="0053204E"/>
    <w:rsid w:val="005325CC"/>
    <w:rsid w:val="00534A2B"/>
    <w:rsid w:val="00535AD1"/>
    <w:rsid w:val="0053767C"/>
    <w:rsid w:val="00540246"/>
    <w:rsid w:val="00541816"/>
    <w:rsid w:val="005432CC"/>
    <w:rsid w:val="00544140"/>
    <w:rsid w:val="0054526A"/>
    <w:rsid w:val="00545E9D"/>
    <w:rsid w:val="00547081"/>
    <w:rsid w:val="00547315"/>
    <w:rsid w:val="005541A1"/>
    <w:rsid w:val="00554D0D"/>
    <w:rsid w:val="00556EA5"/>
    <w:rsid w:val="005573DF"/>
    <w:rsid w:val="00557546"/>
    <w:rsid w:val="00557D18"/>
    <w:rsid w:val="0056020A"/>
    <w:rsid w:val="0056071B"/>
    <w:rsid w:val="00560E77"/>
    <w:rsid w:val="005635A6"/>
    <w:rsid w:val="005645E3"/>
    <w:rsid w:val="00564F5A"/>
    <w:rsid w:val="00565621"/>
    <w:rsid w:val="005663E4"/>
    <w:rsid w:val="00566A3B"/>
    <w:rsid w:val="0057151F"/>
    <w:rsid w:val="00571EBB"/>
    <w:rsid w:val="00572824"/>
    <w:rsid w:val="00576717"/>
    <w:rsid w:val="00580042"/>
    <w:rsid w:val="00580D9F"/>
    <w:rsid w:val="00582855"/>
    <w:rsid w:val="0058287F"/>
    <w:rsid w:val="0058319C"/>
    <w:rsid w:val="00583F99"/>
    <w:rsid w:val="005843AD"/>
    <w:rsid w:val="00584CEB"/>
    <w:rsid w:val="00586333"/>
    <w:rsid w:val="00587F6C"/>
    <w:rsid w:val="00590364"/>
    <w:rsid w:val="005918A8"/>
    <w:rsid w:val="0059349B"/>
    <w:rsid w:val="005943FC"/>
    <w:rsid w:val="0059471C"/>
    <w:rsid w:val="00594B7C"/>
    <w:rsid w:val="0059694B"/>
    <w:rsid w:val="005A0C80"/>
    <w:rsid w:val="005A0DD2"/>
    <w:rsid w:val="005A16FA"/>
    <w:rsid w:val="005A5210"/>
    <w:rsid w:val="005A7EBB"/>
    <w:rsid w:val="005B0413"/>
    <w:rsid w:val="005B1DC9"/>
    <w:rsid w:val="005B6310"/>
    <w:rsid w:val="005B647E"/>
    <w:rsid w:val="005B7055"/>
    <w:rsid w:val="005B7E5C"/>
    <w:rsid w:val="005C2089"/>
    <w:rsid w:val="005C3CA4"/>
    <w:rsid w:val="005C4F63"/>
    <w:rsid w:val="005C5E1E"/>
    <w:rsid w:val="005C5E3C"/>
    <w:rsid w:val="005C6651"/>
    <w:rsid w:val="005C735C"/>
    <w:rsid w:val="005D1341"/>
    <w:rsid w:val="005D440F"/>
    <w:rsid w:val="005D44D7"/>
    <w:rsid w:val="005D6400"/>
    <w:rsid w:val="005D66CA"/>
    <w:rsid w:val="005D689E"/>
    <w:rsid w:val="005E0590"/>
    <w:rsid w:val="005E144F"/>
    <w:rsid w:val="005E1E1C"/>
    <w:rsid w:val="005E3D64"/>
    <w:rsid w:val="005E4AE1"/>
    <w:rsid w:val="005E5A8F"/>
    <w:rsid w:val="005E5E2C"/>
    <w:rsid w:val="005E78C0"/>
    <w:rsid w:val="005F04DA"/>
    <w:rsid w:val="005F3611"/>
    <w:rsid w:val="005F5E3C"/>
    <w:rsid w:val="005F69AB"/>
    <w:rsid w:val="005F7F57"/>
    <w:rsid w:val="006018B7"/>
    <w:rsid w:val="006026A4"/>
    <w:rsid w:val="0061016E"/>
    <w:rsid w:val="00611049"/>
    <w:rsid w:val="0061185C"/>
    <w:rsid w:val="00612741"/>
    <w:rsid w:val="00612960"/>
    <w:rsid w:val="00615D18"/>
    <w:rsid w:val="0061644F"/>
    <w:rsid w:val="0061769F"/>
    <w:rsid w:val="00617EC2"/>
    <w:rsid w:val="00620258"/>
    <w:rsid w:val="00622BB4"/>
    <w:rsid w:val="006248E5"/>
    <w:rsid w:val="00626FAA"/>
    <w:rsid w:val="00627AB9"/>
    <w:rsid w:val="00630384"/>
    <w:rsid w:val="00630ACB"/>
    <w:rsid w:val="00631F2D"/>
    <w:rsid w:val="006331AE"/>
    <w:rsid w:val="00633B17"/>
    <w:rsid w:val="00634113"/>
    <w:rsid w:val="0063467D"/>
    <w:rsid w:val="0063600B"/>
    <w:rsid w:val="0063612B"/>
    <w:rsid w:val="00637A60"/>
    <w:rsid w:val="00640839"/>
    <w:rsid w:val="0064318E"/>
    <w:rsid w:val="006468D8"/>
    <w:rsid w:val="00647655"/>
    <w:rsid w:val="006505F4"/>
    <w:rsid w:val="006515BC"/>
    <w:rsid w:val="00652B99"/>
    <w:rsid w:val="00654210"/>
    <w:rsid w:val="00654796"/>
    <w:rsid w:val="00654B16"/>
    <w:rsid w:val="00655A86"/>
    <w:rsid w:val="00655AC7"/>
    <w:rsid w:val="006564A5"/>
    <w:rsid w:val="00656CD4"/>
    <w:rsid w:val="00657AE1"/>
    <w:rsid w:val="00660358"/>
    <w:rsid w:val="006621FB"/>
    <w:rsid w:val="0066289F"/>
    <w:rsid w:val="0066301B"/>
    <w:rsid w:val="00664ACE"/>
    <w:rsid w:val="00665A8C"/>
    <w:rsid w:val="0066669F"/>
    <w:rsid w:val="006711CC"/>
    <w:rsid w:val="006719B9"/>
    <w:rsid w:val="0067516C"/>
    <w:rsid w:val="00676B86"/>
    <w:rsid w:val="00676C6C"/>
    <w:rsid w:val="0067720E"/>
    <w:rsid w:val="0068072F"/>
    <w:rsid w:val="0068528A"/>
    <w:rsid w:val="0069090C"/>
    <w:rsid w:val="0069181A"/>
    <w:rsid w:val="0069255A"/>
    <w:rsid w:val="00696EE4"/>
    <w:rsid w:val="006978B6"/>
    <w:rsid w:val="006A1915"/>
    <w:rsid w:val="006A3E34"/>
    <w:rsid w:val="006A7AEE"/>
    <w:rsid w:val="006B04F5"/>
    <w:rsid w:val="006B1716"/>
    <w:rsid w:val="006B1BD0"/>
    <w:rsid w:val="006B2443"/>
    <w:rsid w:val="006B40C5"/>
    <w:rsid w:val="006B4355"/>
    <w:rsid w:val="006B4656"/>
    <w:rsid w:val="006B55A9"/>
    <w:rsid w:val="006B5F6D"/>
    <w:rsid w:val="006B65EE"/>
    <w:rsid w:val="006C0E06"/>
    <w:rsid w:val="006C2257"/>
    <w:rsid w:val="006C37D3"/>
    <w:rsid w:val="006D04DD"/>
    <w:rsid w:val="006D13AF"/>
    <w:rsid w:val="006D2B5F"/>
    <w:rsid w:val="006D40C3"/>
    <w:rsid w:val="006D4599"/>
    <w:rsid w:val="006D52C5"/>
    <w:rsid w:val="006D621C"/>
    <w:rsid w:val="006D679F"/>
    <w:rsid w:val="006D67E6"/>
    <w:rsid w:val="006D7137"/>
    <w:rsid w:val="006E0245"/>
    <w:rsid w:val="006E243D"/>
    <w:rsid w:val="006E5731"/>
    <w:rsid w:val="006E64EA"/>
    <w:rsid w:val="006F2FD9"/>
    <w:rsid w:val="006F54A5"/>
    <w:rsid w:val="006F5BFF"/>
    <w:rsid w:val="006F5C63"/>
    <w:rsid w:val="006F5EB3"/>
    <w:rsid w:val="00704236"/>
    <w:rsid w:val="00705D78"/>
    <w:rsid w:val="00705FD7"/>
    <w:rsid w:val="0071037D"/>
    <w:rsid w:val="00710644"/>
    <w:rsid w:val="007115C2"/>
    <w:rsid w:val="007118CB"/>
    <w:rsid w:val="00711E79"/>
    <w:rsid w:val="007139CF"/>
    <w:rsid w:val="00715AC1"/>
    <w:rsid w:val="007166F2"/>
    <w:rsid w:val="007166F8"/>
    <w:rsid w:val="007175B7"/>
    <w:rsid w:val="00723229"/>
    <w:rsid w:val="00723C86"/>
    <w:rsid w:val="00723EF8"/>
    <w:rsid w:val="00724EB5"/>
    <w:rsid w:val="0072623A"/>
    <w:rsid w:val="00726A0C"/>
    <w:rsid w:val="00727121"/>
    <w:rsid w:val="00730638"/>
    <w:rsid w:val="00731C52"/>
    <w:rsid w:val="0073224C"/>
    <w:rsid w:val="00733A3A"/>
    <w:rsid w:val="00737D93"/>
    <w:rsid w:val="00740873"/>
    <w:rsid w:val="00740B60"/>
    <w:rsid w:val="00740F05"/>
    <w:rsid w:val="00742989"/>
    <w:rsid w:val="00743B5B"/>
    <w:rsid w:val="007448E3"/>
    <w:rsid w:val="00744C04"/>
    <w:rsid w:val="0074597B"/>
    <w:rsid w:val="00746B4B"/>
    <w:rsid w:val="007500B4"/>
    <w:rsid w:val="007501D3"/>
    <w:rsid w:val="00750A37"/>
    <w:rsid w:val="00750CB9"/>
    <w:rsid w:val="00751197"/>
    <w:rsid w:val="007546DD"/>
    <w:rsid w:val="00755D00"/>
    <w:rsid w:val="00761B17"/>
    <w:rsid w:val="00763772"/>
    <w:rsid w:val="007654DC"/>
    <w:rsid w:val="00766D27"/>
    <w:rsid w:val="00771018"/>
    <w:rsid w:val="00773574"/>
    <w:rsid w:val="007777F0"/>
    <w:rsid w:val="00780E9E"/>
    <w:rsid w:val="00781C5D"/>
    <w:rsid w:val="00782367"/>
    <w:rsid w:val="007830B4"/>
    <w:rsid w:val="00784877"/>
    <w:rsid w:val="00785A5A"/>
    <w:rsid w:val="00786BC9"/>
    <w:rsid w:val="007879F3"/>
    <w:rsid w:val="00787E5F"/>
    <w:rsid w:val="00790652"/>
    <w:rsid w:val="0079077A"/>
    <w:rsid w:val="00790ECE"/>
    <w:rsid w:val="007910F7"/>
    <w:rsid w:val="0079122C"/>
    <w:rsid w:val="007924E2"/>
    <w:rsid w:val="00795C5F"/>
    <w:rsid w:val="00795CA9"/>
    <w:rsid w:val="0079663A"/>
    <w:rsid w:val="00796640"/>
    <w:rsid w:val="007A175B"/>
    <w:rsid w:val="007A17B7"/>
    <w:rsid w:val="007A21E6"/>
    <w:rsid w:val="007A4A71"/>
    <w:rsid w:val="007A576B"/>
    <w:rsid w:val="007A686C"/>
    <w:rsid w:val="007A7A48"/>
    <w:rsid w:val="007B14BB"/>
    <w:rsid w:val="007B1F89"/>
    <w:rsid w:val="007B2C40"/>
    <w:rsid w:val="007B3BBB"/>
    <w:rsid w:val="007B4F05"/>
    <w:rsid w:val="007C17CB"/>
    <w:rsid w:val="007C3E85"/>
    <w:rsid w:val="007D33C1"/>
    <w:rsid w:val="007D5FD5"/>
    <w:rsid w:val="007D7C46"/>
    <w:rsid w:val="007D7E33"/>
    <w:rsid w:val="007E1D3A"/>
    <w:rsid w:val="007E5269"/>
    <w:rsid w:val="007E5DF0"/>
    <w:rsid w:val="007E653C"/>
    <w:rsid w:val="007E70FE"/>
    <w:rsid w:val="007F0DCA"/>
    <w:rsid w:val="007F2F38"/>
    <w:rsid w:val="007F3836"/>
    <w:rsid w:val="007F40D2"/>
    <w:rsid w:val="007F5A28"/>
    <w:rsid w:val="007F6572"/>
    <w:rsid w:val="008005F5"/>
    <w:rsid w:val="0080163C"/>
    <w:rsid w:val="0080249C"/>
    <w:rsid w:val="0080366C"/>
    <w:rsid w:val="00803E4B"/>
    <w:rsid w:val="0080544D"/>
    <w:rsid w:val="0080581D"/>
    <w:rsid w:val="00805CD6"/>
    <w:rsid w:val="00807548"/>
    <w:rsid w:val="00812BAE"/>
    <w:rsid w:val="00813B17"/>
    <w:rsid w:val="008221D1"/>
    <w:rsid w:val="00822B7D"/>
    <w:rsid w:val="008240C7"/>
    <w:rsid w:val="008264DE"/>
    <w:rsid w:val="00830987"/>
    <w:rsid w:val="00830B88"/>
    <w:rsid w:val="00830FB1"/>
    <w:rsid w:val="00833BFD"/>
    <w:rsid w:val="00835461"/>
    <w:rsid w:val="008354FC"/>
    <w:rsid w:val="00835543"/>
    <w:rsid w:val="00835713"/>
    <w:rsid w:val="008376CD"/>
    <w:rsid w:val="008414A0"/>
    <w:rsid w:val="00843204"/>
    <w:rsid w:val="008435D5"/>
    <w:rsid w:val="00844E92"/>
    <w:rsid w:val="00845A6F"/>
    <w:rsid w:val="00846132"/>
    <w:rsid w:val="00846282"/>
    <w:rsid w:val="008509E1"/>
    <w:rsid w:val="008537B1"/>
    <w:rsid w:val="008547D2"/>
    <w:rsid w:val="008609AF"/>
    <w:rsid w:val="008611DC"/>
    <w:rsid w:val="0086223F"/>
    <w:rsid w:val="00864129"/>
    <w:rsid w:val="008662C1"/>
    <w:rsid w:val="00871F2C"/>
    <w:rsid w:val="0087205B"/>
    <w:rsid w:val="00872811"/>
    <w:rsid w:val="00874697"/>
    <w:rsid w:val="00874AE3"/>
    <w:rsid w:val="00876F1C"/>
    <w:rsid w:val="0087792C"/>
    <w:rsid w:val="008813D9"/>
    <w:rsid w:val="00882464"/>
    <w:rsid w:val="008826E1"/>
    <w:rsid w:val="008848C1"/>
    <w:rsid w:val="008866B5"/>
    <w:rsid w:val="00886A3B"/>
    <w:rsid w:val="00887707"/>
    <w:rsid w:val="008879AE"/>
    <w:rsid w:val="00890F80"/>
    <w:rsid w:val="00892A35"/>
    <w:rsid w:val="0089366B"/>
    <w:rsid w:val="008960F3"/>
    <w:rsid w:val="00896755"/>
    <w:rsid w:val="008971EA"/>
    <w:rsid w:val="008A0CB6"/>
    <w:rsid w:val="008A14E2"/>
    <w:rsid w:val="008A2839"/>
    <w:rsid w:val="008A525F"/>
    <w:rsid w:val="008A53B8"/>
    <w:rsid w:val="008B00C8"/>
    <w:rsid w:val="008B0C47"/>
    <w:rsid w:val="008B0CEB"/>
    <w:rsid w:val="008B3BE5"/>
    <w:rsid w:val="008B40B9"/>
    <w:rsid w:val="008B6B79"/>
    <w:rsid w:val="008B6C23"/>
    <w:rsid w:val="008B79B5"/>
    <w:rsid w:val="008B7CE6"/>
    <w:rsid w:val="008B7DF2"/>
    <w:rsid w:val="008C15FA"/>
    <w:rsid w:val="008C21B1"/>
    <w:rsid w:val="008C3247"/>
    <w:rsid w:val="008C40B0"/>
    <w:rsid w:val="008C71B9"/>
    <w:rsid w:val="008D165B"/>
    <w:rsid w:val="008D4BA0"/>
    <w:rsid w:val="008D5D32"/>
    <w:rsid w:val="008E17E1"/>
    <w:rsid w:val="008E306A"/>
    <w:rsid w:val="008E5DC5"/>
    <w:rsid w:val="008F22D5"/>
    <w:rsid w:val="008F30D6"/>
    <w:rsid w:val="008F3199"/>
    <w:rsid w:val="008F3EAB"/>
    <w:rsid w:val="008F4106"/>
    <w:rsid w:val="00900409"/>
    <w:rsid w:val="00900D23"/>
    <w:rsid w:val="00900E6B"/>
    <w:rsid w:val="009027C2"/>
    <w:rsid w:val="009028F2"/>
    <w:rsid w:val="0090323A"/>
    <w:rsid w:val="00903886"/>
    <w:rsid w:val="00904B7E"/>
    <w:rsid w:val="00905FA8"/>
    <w:rsid w:val="00906016"/>
    <w:rsid w:val="009067A1"/>
    <w:rsid w:val="00906A1F"/>
    <w:rsid w:val="0090783B"/>
    <w:rsid w:val="00912554"/>
    <w:rsid w:val="0091260F"/>
    <w:rsid w:val="009126B2"/>
    <w:rsid w:val="00913219"/>
    <w:rsid w:val="009136AC"/>
    <w:rsid w:val="00913C5E"/>
    <w:rsid w:val="0091556D"/>
    <w:rsid w:val="009215B0"/>
    <w:rsid w:val="00923934"/>
    <w:rsid w:val="009243F6"/>
    <w:rsid w:val="009279EA"/>
    <w:rsid w:val="0093048A"/>
    <w:rsid w:val="00930F8F"/>
    <w:rsid w:val="00931717"/>
    <w:rsid w:val="00931790"/>
    <w:rsid w:val="00934006"/>
    <w:rsid w:val="009346CC"/>
    <w:rsid w:val="00934DA5"/>
    <w:rsid w:val="00935565"/>
    <w:rsid w:val="00936889"/>
    <w:rsid w:val="009416AA"/>
    <w:rsid w:val="0094225A"/>
    <w:rsid w:val="0094234C"/>
    <w:rsid w:val="00944209"/>
    <w:rsid w:val="009449DD"/>
    <w:rsid w:val="00945559"/>
    <w:rsid w:val="00945D37"/>
    <w:rsid w:val="00947E8D"/>
    <w:rsid w:val="00951B56"/>
    <w:rsid w:val="00953864"/>
    <w:rsid w:val="009604F5"/>
    <w:rsid w:val="009623B0"/>
    <w:rsid w:val="00965250"/>
    <w:rsid w:val="00965659"/>
    <w:rsid w:val="00965A40"/>
    <w:rsid w:val="00965F0A"/>
    <w:rsid w:val="009665EA"/>
    <w:rsid w:val="00967024"/>
    <w:rsid w:val="00967F51"/>
    <w:rsid w:val="009738C0"/>
    <w:rsid w:val="00976CE4"/>
    <w:rsid w:val="009771D3"/>
    <w:rsid w:val="00977355"/>
    <w:rsid w:val="009803CD"/>
    <w:rsid w:val="0098075B"/>
    <w:rsid w:val="00981531"/>
    <w:rsid w:val="00981C06"/>
    <w:rsid w:val="0098241C"/>
    <w:rsid w:val="009825C6"/>
    <w:rsid w:val="0098260D"/>
    <w:rsid w:val="009846F8"/>
    <w:rsid w:val="0098503F"/>
    <w:rsid w:val="00985824"/>
    <w:rsid w:val="00985DA7"/>
    <w:rsid w:val="00986C36"/>
    <w:rsid w:val="009917EB"/>
    <w:rsid w:val="00991F2E"/>
    <w:rsid w:val="00993837"/>
    <w:rsid w:val="00997319"/>
    <w:rsid w:val="00997F0A"/>
    <w:rsid w:val="009A008B"/>
    <w:rsid w:val="009A03A5"/>
    <w:rsid w:val="009A0A08"/>
    <w:rsid w:val="009A1EB0"/>
    <w:rsid w:val="009A1F3D"/>
    <w:rsid w:val="009A2CF6"/>
    <w:rsid w:val="009A32FE"/>
    <w:rsid w:val="009A59D7"/>
    <w:rsid w:val="009A62BF"/>
    <w:rsid w:val="009A7C25"/>
    <w:rsid w:val="009B0182"/>
    <w:rsid w:val="009B23D9"/>
    <w:rsid w:val="009B4298"/>
    <w:rsid w:val="009B4EF6"/>
    <w:rsid w:val="009B69D1"/>
    <w:rsid w:val="009B7C75"/>
    <w:rsid w:val="009C080E"/>
    <w:rsid w:val="009C0C68"/>
    <w:rsid w:val="009C1A4F"/>
    <w:rsid w:val="009C6509"/>
    <w:rsid w:val="009D09AE"/>
    <w:rsid w:val="009D3F5F"/>
    <w:rsid w:val="009D4514"/>
    <w:rsid w:val="009D4B7C"/>
    <w:rsid w:val="009D6282"/>
    <w:rsid w:val="009D6F95"/>
    <w:rsid w:val="009E19C1"/>
    <w:rsid w:val="009E3CCB"/>
    <w:rsid w:val="009E5505"/>
    <w:rsid w:val="009E6B60"/>
    <w:rsid w:val="00A00226"/>
    <w:rsid w:val="00A00BFE"/>
    <w:rsid w:val="00A040B3"/>
    <w:rsid w:val="00A07FF2"/>
    <w:rsid w:val="00A13CF6"/>
    <w:rsid w:val="00A146CB"/>
    <w:rsid w:val="00A20133"/>
    <w:rsid w:val="00A246E7"/>
    <w:rsid w:val="00A25A13"/>
    <w:rsid w:val="00A310F5"/>
    <w:rsid w:val="00A317C9"/>
    <w:rsid w:val="00A34BDE"/>
    <w:rsid w:val="00A354B0"/>
    <w:rsid w:val="00A3648E"/>
    <w:rsid w:val="00A40E64"/>
    <w:rsid w:val="00A414B5"/>
    <w:rsid w:val="00A43921"/>
    <w:rsid w:val="00A4558F"/>
    <w:rsid w:val="00A45EA0"/>
    <w:rsid w:val="00A46282"/>
    <w:rsid w:val="00A4639D"/>
    <w:rsid w:val="00A46471"/>
    <w:rsid w:val="00A52EBC"/>
    <w:rsid w:val="00A54C31"/>
    <w:rsid w:val="00A550C5"/>
    <w:rsid w:val="00A5529D"/>
    <w:rsid w:val="00A5577E"/>
    <w:rsid w:val="00A56C3B"/>
    <w:rsid w:val="00A56D02"/>
    <w:rsid w:val="00A56E5B"/>
    <w:rsid w:val="00A5757B"/>
    <w:rsid w:val="00A60042"/>
    <w:rsid w:val="00A61A5F"/>
    <w:rsid w:val="00A668B8"/>
    <w:rsid w:val="00A66FAC"/>
    <w:rsid w:val="00A67CA0"/>
    <w:rsid w:val="00A67FB3"/>
    <w:rsid w:val="00A7050D"/>
    <w:rsid w:val="00A72FB2"/>
    <w:rsid w:val="00A73D40"/>
    <w:rsid w:val="00A75967"/>
    <w:rsid w:val="00A803F9"/>
    <w:rsid w:val="00A80C1D"/>
    <w:rsid w:val="00A80E8A"/>
    <w:rsid w:val="00A81093"/>
    <w:rsid w:val="00A816FB"/>
    <w:rsid w:val="00A82726"/>
    <w:rsid w:val="00A829C9"/>
    <w:rsid w:val="00A82C65"/>
    <w:rsid w:val="00A85CF8"/>
    <w:rsid w:val="00A8686F"/>
    <w:rsid w:val="00A9138D"/>
    <w:rsid w:val="00A932D1"/>
    <w:rsid w:val="00A97393"/>
    <w:rsid w:val="00AA0F41"/>
    <w:rsid w:val="00AA2619"/>
    <w:rsid w:val="00AA369B"/>
    <w:rsid w:val="00AA48C8"/>
    <w:rsid w:val="00AA7124"/>
    <w:rsid w:val="00AB0043"/>
    <w:rsid w:val="00AB1F41"/>
    <w:rsid w:val="00AB2D2B"/>
    <w:rsid w:val="00AB4A8B"/>
    <w:rsid w:val="00AB5ACE"/>
    <w:rsid w:val="00AB7ABF"/>
    <w:rsid w:val="00AB7DFE"/>
    <w:rsid w:val="00AC1D58"/>
    <w:rsid w:val="00AC1FEB"/>
    <w:rsid w:val="00AC3820"/>
    <w:rsid w:val="00AC474F"/>
    <w:rsid w:val="00AC6572"/>
    <w:rsid w:val="00AC68E9"/>
    <w:rsid w:val="00AD072B"/>
    <w:rsid w:val="00AD0B58"/>
    <w:rsid w:val="00AD0B61"/>
    <w:rsid w:val="00AD0C92"/>
    <w:rsid w:val="00AD1AA0"/>
    <w:rsid w:val="00AD23F4"/>
    <w:rsid w:val="00AD2B54"/>
    <w:rsid w:val="00AD5214"/>
    <w:rsid w:val="00AD5AC8"/>
    <w:rsid w:val="00AD697E"/>
    <w:rsid w:val="00AD6BED"/>
    <w:rsid w:val="00AE03C6"/>
    <w:rsid w:val="00AE14F4"/>
    <w:rsid w:val="00AE2565"/>
    <w:rsid w:val="00AE2AB4"/>
    <w:rsid w:val="00AE416F"/>
    <w:rsid w:val="00AE48AA"/>
    <w:rsid w:val="00AE690C"/>
    <w:rsid w:val="00AE6AF0"/>
    <w:rsid w:val="00AE78E8"/>
    <w:rsid w:val="00AF07B4"/>
    <w:rsid w:val="00AF1476"/>
    <w:rsid w:val="00AF1983"/>
    <w:rsid w:val="00AF1E9B"/>
    <w:rsid w:val="00AF5120"/>
    <w:rsid w:val="00AF61BF"/>
    <w:rsid w:val="00AF669F"/>
    <w:rsid w:val="00B00648"/>
    <w:rsid w:val="00B009B0"/>
    <w:rsid w:val="00B05674"/>
    <w:rsid w:val="00B07FA7"/>
    <w:rsid w:val="00B10741"/>
    <w:rsid w:val="00B115C9"/>
    <w:rsid w:val="00B1207C"/>
    <w:rsid w:val="00B1330B"/>
    <w:rsid w:val="00B13668"/>
    <w:rsid w:val="00B14390"/>
    <w:rsid w:val="00B148A1"/>
    <w:rsid w:val="00B15233"/>
    <w:rsid w:val="00B15C57"/>
    <w:rsid w:val="00B162FE"/>
    <w:rsid w:val="00B17EE4"/>
    <w:rsid w:val="00B20640"/>
    <w:rsid w:val="00B21AB3"/>
    <w:rsid w:val="00B22C46"/>
    <w:rsid w:val="00B2386E"/>
    <w:rsid w:val="00B25D96"/>
    <w:rsid w:val="00B26097"/>
    <w:rsid w:val="00B26867"/>
    <w:rsid w:val="00B2743E"/>
    <w:rsid w:val="00B303EF"/>
    <w:rsid w:val="00B30780"/>
    <w:rsid w:val="00B35359"/>
    <w:rsid w:val="00B3699E"/>
    <w:rsid w:val="00B374C6"/>
    <w:rsid w:val="00B40C08"/>
    <w:rsid w:val="00B4128C"/>
    <w:rsid w:val="00B4187B"/>
    <w:rsid w:val="00B41BF1"/>
    <w:rsid w:val="00B42EB9"/>
    <w:rsid w:val="00B44ABA"/>
    <w:rsid w:val="00B45693"/>
    <w:rsid w:val="00B50856"/>
    <w:rsid w:val="00B52FBB"/>
    <w:rsid w:val="00B536FB"/>
    <w:rsid w:val="00B5382E"/>
    <w:rsid w:val="00B55158"/>
    <w:rsid w:val="00B5644C"/>
    <w:rsid w:val="00B604E3"/>
    <w:rsid w:val="00B617E4"/>
    <w:rsid w:val="00B62E93"/>
    <w:rsid w:val="00B653A7"/>
    <w:rsid w:val="00B65EC3"/>
    <w:rsid w:val="00B71332"/>
    <w:rsid w:val="00B7140C"/>
    <w:rsid w:val="00B72031"/>
    <w:rsid w:val="00B73321"/>
    <w:rsid w:val="00B834EE"/>
    <w:rsid w:val="00B83ED5"/>
    <w:rsid w:val="00B84594"/>
    <w:rsid w:val="00B87CE9"/>
    <w:rsid w:val="00B906D5"/>
    <w:rsid w:val="00B91167"/>
    <w:rsid w:val="00B91D2E"/>
    <w:rsid w:val="00B923CC"/>
    <w:rsid w:val="00B93416"/>
    <w:rsid w:val="00B93902"/>
    <w:rsid w:val="00B93C69"/>
    <w:rsid w:val="00B95DDE"/>
    <w:rsid w:val="00B96DE4"/>
    <w:rsid w:val="00B9794A"/>
    <w:rsid w:val="00B97AFD"/>
    <w:rsid w:val="00B97F56"/>
    <w:rsid w:val="00BA2D35"/>
    <w:rsid w:val="00BA4E67"/>
    <w:rsid w:val="00BA550F"/>
    <w:rsid w:val="00BA5A3F"/>
    <w:rsid w:val="00BA682F"/>
    <w:rsid w:val="00BB0694"/>
    <w:rsid w:val="00BB0977"/>
    <w:rsid w:val="00BB4909"/>
    <w:rsid w:val="00BB592E"/>
    <w:rsid w:val="00BB5C73"/>
    <w:rsid w:val="00BB6754"/>
    <w:rsid w:val="00BB6C1A"/>
    <w:rsid w:val="00BB7D92"/>
    <w:rsid w:val="00BB7F91"/>
    <w:rsid w:val="00BC2BA6"/>
    <w:rsid w:val="00BC2F57"/>
    <w:rsid w:val="00BC32AB"/>
    <w:rsid w:val="00BC388E"/>
    <w:rsid w:val="00BC3C7F"/>
    <w:rsid w:val="00BC4F93"/>
    <w:rsid w:val="00BC62D1"/>
    <w:rsid w:val="00BC782E"/>
    <w:rsid w:val="00BD30A4"/>
    <w:rsid w:val="00BD3868"/>
    <w:rsid w:val="00BD5DDF"/>
    <w:rsid w:val="00BD5E1D"/>
    <w:rsid w:val="00BD6669"/>
    <w:rsid w:val="00BD676B"/>
    <w:rsid w:val="00BE0155"/>
    <w:rsid w:val="00BE0BE1"/>
    <w:rsid w:val="00BE2D28"/>
    <w:rsid w:val="00BE5CE7"/>
    <w:rsid w:val="00BE5D45"/>
    <w:rsid w:val="00BE5DE2"/>
    <w:rsid w:val="00BF036D"/>
    <w:rsid w:val="00BF06E1"/>
    <w:rsid w:val="00BF0973"/>
    <w:rsid w:val="00BF1015"/>
    <w:rsid w:val="00BF3255"/>
    <w:rsid w:val="00BF37F9"/>
    <w:rsid w:val="00BF49C3"/>
    <w:rsid w:val="00BF5E20"/>
    <w:rsid w:val="00BF6A3F"/>
    <w:rsid w:val="00BF72CF"/>
    <w:rsid w:val="00BF7511"/>
    <w:rsid w:val="00C00689"/>
    <w:rsid w:val="00C00C1B"/>
    <w:rsid w:val="00C054C4"/>
    <w:rsid w:val="00C05A3C"/>
    <w:rsid w:val="00C0760B"/>
    <w:rsid w:val="00C07EDC"/>
    <w:rsid w:val="00C100E2"/>
    <w:rsid w:val="00C10451"/>
    <w:rsid w:val="00C10A6C"/>
    <w:rsid w:val="00C11124"/>
    <w:rsid w:val="00C12720"/>
    <w:rsid w:val="00C13FAB"/>
    <w:rsid w:val="00C164BB"/>
    <w:rsid w:val="00C16C1F"/>
    <w:rsid w:val="00C24880"/>
    <w:rsid w:val="00C24E17"/>
    <w:rsid w:val="00C256DF"/>
    <w:rsid w:val="00C2670D"/>
    <w:rsid w:val="00C26769"/>
    <w:rsid w:val="00C26D37"/>
    <w:rsid w:val="00C30196"/>
    <w:rsid w:val="00C30F2F"/>
    <w:rsid w:val="00C31EA4"/>
    <w:rsid w:val="00C32F57"/>
    <w:rsid w:val="00C33871"/>
    <w:rsid w:val="00C34BD9"/>
    <w:rsid w:val="00C37FFC"/>
    <w:rsid w:val="00C412AE"/>
    <w:rsid w:val="00C433BB"/>
    <w:rsid w:val="00C43830"/>
    <w:rsid w:val="00C44208"/>
    <w:rsid w:val="00C44C92"/>
    <w:rsid w:val="00C45EC4"/>
    <w:rsid w:val="00C4605C"/>
    <w:rsid w:val="00C46876"/>
    <w:rsid w:val="00C50813"/>
    <w:rsid w:val="00C50A9B"/>
    <w:rsid w:val="00C51B10"/>
    <w:rsid w:val="00C520DF"/>
    <w:rsid w:val="00C54890"/>
    <w:rsid w:val="00C5524B"/>
    <w:rsid w:val="00C575AB"/>
    <w:rsid w:val="00C57B67"/>
    <w:rsid w:val="00C57BA0"/>
    <w:rsid w:val="00C57C1E"/>
    <w:rsid w:val="00C6174F"/>
    <w:rsid w:val="00C62B6E"/>
    <w:rsid w:val="00C676B8"/>
    <w:rsid w:val="00C705BD"/>
    <w:rsid w:val="00C71735"/>
    <w:rsid w:val="00C71AF1"/>
    <w:rsid w:val="00C72B10"/>
    <w:rsid w:val="00C736A9"/>
    <w:rsid w:val="00C778CA"/>
    <w:rsid w:val="00C779C6"/>
    <w:rsid w:val="00C77EE1"/>
    <w:rsid w:val="00C8065D"/>
    <w:rsid w:val="00C810C0"/>
    <w:rsid w:val="00C832D5"/>
    <w:rsid w:val="00C85D26"/>
    <w:rsid w:val="00C86A88"/>
    <w:rsid w:val="00C86B83"/>
    <w:rsid w:val="00C9223E"/>
    <w:rsid w:val="00C9236F"/>
    <w:rsid w:val="00C93332"/>
    <w:rsid w:val="00C94DD4"/>
    <w:rsid w:val="00C96650"/>
    <w:rsid w:val="00C97949"/>
    <w:rsid w:val="00C97B69"/>
    <w:rsid w:val="00CA1799"/>
    <w:rsid w:val="00CA4DEC"/>
    <w:rsid w:val="00CA60F3"/>
    <w:rsid w:val="00CB0E77"/>
    <w:rsid w:val="00CB1C4E"/>
    <w:rsid w:val="00CB5A8B"/>
    <w:rsid w:val="00CB61D9"/>
    <w:rsid w:val="00CC1027"/>
    <w:rsid w:val="00CC12D6"/>
    <w:rsid w:val="00CC222C"/>
    <w:rsid w:val="00CC3789"/>
    <w:rsid w:val="00CC3F11"/>
    <w:rsid w:val="00CC6194"/>
    <w:rsid w:val="00CC7392"/>
    <w:rsid w:val="00CC7689"/>
    <w:rsid w:val="00CD0276"/>
    <w:rsid w:val="00CD0BA8"/>
    <w:rsid w:val="00CD6296"/>
    <w:rsid w:val="00CD63CB"/>
    <w:rsid w:val="00CE08EB"/>
    <w:rsid w:val="00CE3688"/>
    <w:rsid w:val="00CE4D08"/>
    <w:rsid w:val="00CE7584"/>
    <w:rsid w:val="00CE7A1B"/>
    <w:rsid w:val="00CE7F9A"/>
    <w:rsid w:val="00CF1744"/>
    <w:rsid w:val="00CF2165"/>
    <w:rsid w:val="00CF3729"/>
    <w:rsid w:val="00CF3861"/>
    <w:rsid w:val="00CF4205"/>
    <w:rsid w:val="00CF5EB7"/>
    <w:rsid w:val="00CF6545"/>
    <w:rsid w:val="00D00DCC"/>
    <w:rsid w:val="00D01F70"/>
    <w:rsid w:val="00D03FA9"/>
    <w:rsid w:val="00D04501"/>
    <w:rsid w:val="00D05F7D"/>
    <w:rsid w:val="00D06E7E"/>
    <w:rsid w:val="00D10F20"/>
    <w:rsid w:val="00D10F3A"/>
    <w:rsid w:val="00D11C9E"/>
    <w:rsid w:val="00D120BC"/>
    <w:rsid w:val="00D2043F"/>
    <w:rsid w:val="00D21B99"/>
    <w:rsid w:val="00D2223F"/>
    <w:rsid w:val="00D2605F"/>
    <w:rsid w:val="00D26B2E"/>
    <w:rsid w:val="00D30876"/>
    <w:rsid w:val="00D31256"/>
    <w:rsid w:val="00D31C78"/>
    <w:rsid w:val="00D34ED8"/>
    <w:rsid w:val="00D350A8"/>
    <w:rsid w:val="00D3573F"/>
    <w:rsid w:val="00D363FC"/>
    <w:rsid w:val="00D37FB3"/>
    <w:rsid w:val="00D4191E"/>
    <w:rsid w:val="00D419D5"/>
    <w:rsid w:val="00D43290"/>
    <w:rsid w:val="00D43A5D"/>
    <w:rsid w:val="00D43DA0"/>
    <w:rsid w:val="00D43DBF"/>
    <w:rsid w:val="00D44828"/>
    <w:rsid w:val="00D44FBF"/>
    <w:rsid w:val="00D45EDA"/>
    <w:rsid w:val="00D46823"/>
    <w:rsid w:val="00D472C6"/>
    <w:rsid w:val="00D501BE"/>
    <w:rsid w:val="00D50A9F"/>
    <w:rsid w:val="00D51A4F"/>
    <w:rsid w:val="00D51CB0"/>
    <w:rsid w:val="00D51F98"/>
    <w:rsid w:val="00D527F1"/>
    <w:rsid w:val="00D52C68"/>
    <w:rsid w:val="00D60ED6"/>
    <w:rsid w:val="00D610C4"/>
    <w:rsid w:val="00D61528"/>
    <w:rsid w:val="00D62970"/>
    <w:rsid w:val="00D630CB"/>
    <w:rsid w:val="00D631FF"/>
    <w:rsid w:val="00D63F58"/>
    <w:rsid w:val="00D646E8"/>
    <w:rsid w:val="00D66452"/>
    <w:rsid w:val="00D67464"/>
    <w:rsid w:val="00D73192"/>
    <w:rsid w:val="00D73686"/>
    <w:rsid w:val="00D741DD"/>
    <w:rsid w:val="00D74806"/>
    <w:rsid w:val="00D74C9F"/>
    <w:rsid w:val="00D75B5D"/>
    <w:rsid w:val="00D771A1"/>
    <w:rsid w:val="00D77494"/>
    <w:rsid w:val="00D800BA"/>
    <w:rsid w:val="00D80718"/>
    <w:rsid w:val="00D82124"/>
    <w:rsid w:val="00D83737"/>
    <w:rsid w:val="00D85C5F"/>
    <w:rsid w:val="00D87D79"/>
    <w:rsid w:val="00D91A38"/>
    <w:rsid w:val="00D93DF7"/>
    <w:rsid w:val="00D9585E"/>
    <w:rsid w:val="00D95D6A"/>
    <w:rsid w:val="00D97AFD"/>
    <w:rsid w:val="00D97D80"/>
    <w:rsid w:val="00DA0AE4"/>
    <w:rsid w:val="00DA42CA"/>
    <w:rsid w:val="00DA4A2F"/>
    <w:rsid w:val="00DA6B27"/>
    <w:rsid w:val="00DA6E5D"/>
    <w:rsid w:val="00DB3978"/>
    <w:rsid w:val="00DB5CA4"/>
    <w:rsid w:val="00DC380C"/>
    <w:rsid w:val="00DC4E0F"/>
    <w:rsid w:val="00DC5932"/>
    <w:rsid w:val="00DC69DC"/>
    <w:rsid w:val="00DC7EF2"/>
    <w:rsid w:val="00DD008F"/>
    <w:rsid w:val="00DD0446"/>
    <w:rsid w:val="00DD1747"/>
    <w:rsid w:val="00DE0BD7"/>
    <w:rsid w:val="00DE0BE2"/>
    <w:rsid w:val="00DE0D72"/>
    <w:rsid w:val="00DE0ECC"/>
    <w:rsid w:val="00DE23A0"/>
    <w:rsid w:val="00DE561B"/>
    <w:rsid w:val="00DE56F4"/>
    <w:rsid w:val="00DE5ABF"/>
    <w:rsid w:val="00DE5BF0"/>
    <w:rsid w:val="00DE5E09"/>
    <w:rsid w:val="00DE6CE4"/>
    <w:rsid w:val="00DF083A"/>
    <w:rsid w:val="00DF38B1"/>
    <w:rsid w:val="00DF3951"/>
    <w:rsid w:val="00DF4948"/>
    <w:rsid w:val="00E0127D"/>
    <w:rsid w:val="00E01869"/>
    <w:rsid w:val="00E028F5"/>
    <w:rsid w:val="00E034F6"/>
    <w:rsid w:val="00E03CBD"/>
    <w:rsid w:val="00E041BC"/>
    <w:rsid w:val="00E07D15"/>
    <w:rsid w:val="00E119BA"/>
    <w:rsid w:val="00E11AE6"/>
    <w:rsid w:val="00E1249B"/>
    <w:rsid w:val="00E12E46"/>
    <w:rsid w:val="00E13442"/>
    <w:rsid w:val="00E1482E"/>
    <w:rsid w:val="00E14958"/>
    <w:rsid w:val="00E15D60"/>
    <w:rsid w:val="00E16DFD"/>
    <w:rsid w:val="00E17392"/>
    <w:rsid w:val="00E20958"/>
    <w:rsid w:val="00E20DF7"/>
    <w:rsid w:val="00E21F12"/>
    <w:rsid w:val="00E22324"/>
    <w:rsid w:val="00E2306A"/>
    <w:rsid w:val="00E259D5"/>
    <w:rsid w:val="00E269CB"/>
    <w:rsid w:val="00E30048"/>
    <w:rsid w:val="00E32741"/>
    <w:rsid w:val="00E330F7"/>
    <w:rsid w:val="00E33149"/>
    <w:rsid w:val="00E3337A"/>
    <w:rsid w:val="00E35086"/>
    <w:rsid w:val="00E369E6"/>
    <w:rsid w:val="00E4015D"/>
    <w:rsid w:val="00E41312"/>
    <w:rsid w:val="00E432F6"/>
    <w:rsid w:val="00E44A5F"/>
    <w:rsid w:val="00E459E6"/>
    <w:rsid w:val="00E46204"/>
    <w:rsid w:val="00E463AF"/>
    <w:rsid w:val="00E46751"/>
    <w:rsid w:val="00E50B80"/>
    <w:rsid w:val="00E517FF"/>
    <w:rsid w:val="00E51A52"/>
    <w:rsid w:val="00E530D4"/>
    <w:rsid w:val="00E53B4B"/>
    <w:rsid w:val="00E54E05"/>
    <w:rsid w:val="00E56AC6"/>
    <w:rsid w:val="00E57DCB"/>
    <w:rsid w:val="00E57FD4"/>
    <w:rsid w:val="00E6164A"/>
    <w:rsid w:val="00E646FE"/>
    <w:rsid w:val="00E65181"/>
    <w:rsid w:val="00E705DA"/>
    <w:rsid w:val="00E71017"/>
    <w:rsid w:val="00E726DA"/>
    <w:rsid w:val="00E72DF0"/>
    <w:rsid w:val="00E74C84"/>
    <w:rsid w:val="00E761B1"/>
    <w:rsid w:val="00E77DF5"/>
    <w:rsid w:val="00E83924"/>
    <w:rsid w:val="00E85200"/>
    <w:rsid w:val="00E91440"/>
    <w:rsid w:val="00E92871"/>
    <w:rsid w:val="00E92CAA"/>
    <w:rsid w:val="00E934E1"/>
    <w:rsid w:val="00E94C6E"/>
    <w:rsid w:val="00EA0B6F"/>
    <w:rsid w:val="00EA4E3B"/>
    <w:rsid w:val="00EA54B2"/>
    <w:rsid w:val="00EA56D7"/>
    <w:rsid w:val="00EB0650"/>
    <w:rsid w:val="00EB131D"/>
    <w:rsid w:val="00EB380E"/>
    <w:rsid w:val="00EB4EE4"/>
    <w:rsid w:val="00EB58E4"/>
    <w:rsid w:val="00EB59B6"/>
    <w:rsid w:val="00EB6600"/>
    <w:rsid w:val="00EB7CE0"/>
    <w:rsid w:val="00EC2C88"/>
    <w:rsid w:val="00EC4028"/>
    <w:rsid w:val="00EC5435"/>
    <w:rsid w:val="00EC5FE1"/>
    <w:rsid w:val="00EC75CF"/>
    <w:rsid w:val="00ED04A8"/>
    <w:rsid w:val="00ED15E2"/>
    <w:rsid w:val="00ED356C"/>
    <w:rsid w:val="00ED3BE3"/>
    <w:rsid w:val="00ED4E4C"/>
    <w:rsid w:val="00ED5223"/>
    <w:rsid w:val="00ED5676"/>
    <w:rsid w:val="00ED68E4"/>
    <w:rsid w:val="00ED7069"/>
    <w:rsid w:val="00EE61A9"/>
    <w:rsid w:val="00EE6952"/>
    <w:rsid w:val="00EE6D5F"/>
    <w:rsid w:val="00EE7302"/>
    <w:rsid w:val="00EE7803"/>
    <w:rsid w:val="00EE7C44"/>
    <w:rsid w:val="00EF2711"/>
    <w:rsid w:val="00EF342C"/>
    <w:rsid w:val="00EF4DD3"/>
    <w:rsid w:val="00EF53E8"/>
    <w:rsid w:val="00F01652"/>
    <w:rsid w:val="00F03194"/>
    <w:rsid w:val="00F03CE4"/>
    <w:rsid w:val="00F04DBD"/>
    <w:rsid w:val="00F06A22"/>
    <w:rsid w:val="00F07B28"/>
    <w:rsid w:val="00F1362D"/>
    <w:rsid w:val="00F174E7"/>
    <w:rsid w:val="00F22121"/>
    <w:rsid w:val="00F227A4"/>
    <w:rsid w:val="00F22800"/>
    <w:rsid w:val="00F2345B"/>
    <w:rsid w:val="00F2386A"/>
    <w:rsid w:val="00F26508"/>
    <w:rsid w:val="00F2720F"/>
    <w:rsid w:val="00F27CEC"/>
    <w:rsid w:val="00F31836"/>
    <w:rsid w:val="00F31CF6"/>
    <w:rsid w:val="00F33271"/>
    <w:rsid w:val="00F344EF"/>
    <w:rsid w:val="00F34AD1"/>
    <w:rsid w:val="00F34E35"/>
    <w:rsid w:val="00F36A5C"/>
    <w:rsid w:val="00F37711"/>
    <w:rsid w:val="00F4017F"/>
    <w:rsid w:val="00F40BAA"/>
    <w:rsid w:val="00F426A0"/>
    <w:rsid w:val="00F44AF9"/>
    <w:rsid w:val="00F45C38"/>
    <w:rsid w:val="00F46412"/>
    <w:rsid w:val="00F46E05"/>
    <w:rsid w:val="00F47B11"/>
    <w:rsid w:val="00F505B4"/>
    <w:rsid w:val="00F50627"/>
    <w:rsid w:val="00F51D08"/>
    <w:rsid w:val="00F52439"/>
    <w:rsid w:val="00F527F5"/>
    <w:rsid w:val="00F52B1D"/>
    <w:rsid w:val="00F542C6"/>
    <w:rsid w:val="00F5472A"/>
    <w:rsid w:val="00F55104"/>
    <w:rsid w:val="00F55641"/>
    <w:rsid w:val="00F55DF6"/>
    <w:rsid w:val="00F55E78"/>
    <w:rsid w:val="00F56D34"/>
    <w:rsid w:val="00F572E9"/>
    <w:rsid w:val="00F5743B"/>
    <w:rsid w:val="00F577B0"/>
    <w:rsid w:val="00F57FCE"/>
    <w:rsid w:val="00F66B09"/>
    <w:rsid w:val="00F677A2"/>
    <w:rsid w:val="00F71FE5"/>
    <w:rsid w:val="00F731EC"/>
    <w:rsid w:val="00F7389F"/>
    <w:rsid w:val="00F75DDA"/>
    <w:rsid w:val="00F80DFB"/>
    <w:rsid w:val="00F80EA8"/>
    <w:rsid w:val="00F811E5"/>
    <w:rsid w:val="00F8136A"/>
    <w:rsid w:val="00F81A3F"/>
    <w:rsid w:val="00F8432F"/>
    <w:rsid w:val="00F84499"/>
    <w:rsid w:val="00F845E4"/>
    <w:rsid w:val="00F853DD"/>
    <w:rsid w:val="00F85986"/>
    <w:rsid w:val="00F85A60"/>
    <w:rsid w:val="00F85E79"/>
    <w:rsid w:val="00F87756"/>
    <w:rsid w:val="00F90013"/>
    <w:rsid w:val="00F92E52"/>
    <w:rsid w:val="00F93E28"/>
    <w:rsid w:val="00F944BF"/>
    <w:rsid w:val="00F94656"/>
    <w:rsid w:val="00F9477D"/>
    <w:rsid w:val="00F9531C"/>
    <w:rsid w:val="00F96D33"/>
    <w:rsid w:val="00F979AE"/>
    <w:rsid w:val="00FA09A5"/>
    <w:rsid w:val="00FB05B8"/>
    <w:rsid w:val="00FB06E2"/>
    <w:rsid w:val="00FB3095"/>
    <w:rsid w:val="00FB3531"/>
    <w:rsid w:val="00FB4ECD"/>
    <w:rsid w:val="00FB53B6"/>
    <w:rsid w:val="00FB6197"/>
    <w:rsid w:val="00FC00FC"/>
    <w:rsid w:val="00FC3395"/>
    <w:rsid w:val="00FC3D1C"/>
    <w:rsid w:val="00FC440E"/>
    <w:rsid w:val="00FC6B3B"/>
    <w:rsid w:val="00FC6DFA"/>
    <w:rsid w:val="00FD0627"/>
    <w:rsid w:val="00FD1D13"/>
    <w:rsid w:val="00FD27CC"/>
    <w:rsid w:val="00FD4698"/>
    <w:rsid w:val="00FD52F4"/>
    <w:rsid w:val="00FD534C"/>
    <w:rsid w:val="00FD5DFE"/>
    <w:rsid w:val="00FE00D9"/>
    <w:rsid w:val="00FE04AE"/>
    <w:rsid w:val="00FE06E7"/>
    <w:rsid w:val="00FE10CA"/>
    <w:rsid w:val="00FE1418"/>
    <w:rsid w:val="00FE156F"/>
    <w:rsid w:val="00FE1A9C"/>
    <w:rsid w:val="00FE225A"/>
    <w:rsid w:val="00FE31EA"/>
    <w:rsid w:val="00FE6B35"/>
    <w:rsid w:val="00FE7195"/>
    <w:rsid w:val="00FE7C52"/>
    <w:rsid w:val="00FE7F2C"/>
    <w:rsid w:val="00FF116D"/>
    <w:rsid w:val="00FF152E"/>
    <w:rsid w:val="00FF5C21"/>
    <w:rsid w:val="32032E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0596851"/>
  <w15:docId w15:val="{AD486C98-9BE6-46E4-9F69-1869383A1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locked="1" w:semiHidden="1" w:unhideWhenUsed="1"/>
    <w:lsdException w:name="annotation text" w:locked="1" w:semiHidden="1" w:unhideWhenUsed="1"/>
    <w:lsdException w:name="header" w:semiHidden="1" w:unhideWhenUsed="1"/>
    <w:lsdException w:name="footer" w:semiHidden="1" w:unhideWhenUsed="1"/>
    <w:lsdException w:name="index heading" w:locked="1" w:semiHidden="1" w:unhideWhenUsed="1"/>
    <w:lsdException w:name="caption"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1" w:unhideWhenUsed="1"/>
    <w:lsdException w:name="Body Text" w:semiHidden="1" w:unhideWhenUsed="1"/>
    <w:lsdException w:name="Body Text Indent"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semiHidden="1" w:unhideWhenUsed="1"/>
    <w:lsdException w:name="Body Text Indent 3" w:semiHidden="1" w:unhideWhenUsed="1"/>
    <w:lsdException w:name="Block Text" w:locked="1"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qFormat="1"/>
    <w:lsdException w:name="Plain Text" w:locked="1" w:semiHidden="1" w:unhideWhenUsed="1"/>
    <w:lsdException w:name="E-mail Signature" w:locked="1" w:semiHidden="1" w:unhideWhenUsed="1"/>
    <w:lsdException w:name="HTML Top of Form" w:semiHidden="1" w:unhideWhenUsed="1"/>
    <w:lsdException w:name="HTML Bottom of Form"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qFormat="1"/>
    <w:lsdException w:name="annotation subject" w:locked="1"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Theme" w:locked="1"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spacing w:line="360" w:lineRule="auto"/>
      <w:jc w:val="both"/>
    </w:pPr>
    <w:rPr>
      <w:kern w:val="2"/>
      <w:sz w:val="24"/>
    </w:rPr>
  </w:style>
  <w:style w:type="paragraph" w:styleId="1">
    <w:name w:val="heading 1"/>
    <w:basedOn w:val="a0"/>
    <w:next w:val="a0"/>
    <w:link w:val="10"/>
    <w:uiPriority w:val="99"/>
    <w:qFormat/>
    <w:pPr>
      <w:keepNext/>
      <w:keepLines/>
      <w:numPr>
        <w:numId w:val="1"/>
      </w:numPr>
      <w:spacing w:before="340" w:after="330" w:line="578" w:lineRule="auto"/>
      <w:outlineLvl w:val="0"/>
    </w:pPr>
    <w:rPr>
      <w:b/>
      <w:bCs/>
      <w:kern w:val="44"/>
      <w:sz w:val="32"/>
      <w:szCs w:val="44"/>
    </w:rPr>
  </w:style>
  <w:style w:type="paragraph" w:styleId="2">
    <w:name w:val="heading 2"/>
    <w:basedOn w:val="a0"/>
    <w:next w:val="a0"/>
    <w:link w:val="20"/>
    <w:uiPriority w:val="99"/>
    <w:qFormat/>
    <w:pPr>
      <w:keepNext/>
      <w:keepLines/>
      <w:numPr>
        <w:ilvl w:val="1"/>
        <w:numId w:val="1"/>
      </w:numPr>
      <w:spacing w:before="260" w:after="260" w:line="416" w:lineRule="auto"/>
      <w:outlineLvl w:val="1"/>
    </w:pPr>
    <w:rPr>
      <w:rFonts w:ascii="Arial" w:hAnsi="Arial"/>
      <w:b/>
      <w:bCs/>
      <w:sz w:val="30"/>
      <w:szCs w:val="32"/>
    </w:rPr>
  </w:style>
  <w:style w:type="paragraph" w:styleId="3">
    <w:name w:val="heading 3"/>
    <w:basedOn w:val="a0"/>
    <w:next w:val="a0"/>
    <w:link w:val="30"/>
    <w:uiPriority w:val="99"/>
    <w:qFormat/>
    <w:pPr>
      <w:keepNext/>
      <w:keepLines/>
      <w:numPr>
        <w:ilvl w:val="2"/>
        <w:numId w:val="1"/>
      </w:numPr>
      <w:spacing w:before="260" w:after="260" w:line="416" w:lineRule="auto"/>
      <w:outlineLvl w:val="2"/>
    </w:pPr>
    <w:rPr>
      <w:b/>
      <w:bCs/>
      <w:sz w:val="28"/>
      <w:szCs w:val="32"/>
    </w:rPr>
  </w:style>
  <w:style w:type="paragraph" w:styleId="4">
    <w:name w:val="heading 4"/>
    <w:basedOn w:val="a0"/>
    <w:next w:val="a0"/>
    <w:link w:val="41"/>
    <w:uiPriority w:val="99"/>
    <w:qFormat/>
    <w:pPr>
      <w:keepNext/>
      <w:keepLines/>
      <w:numPr>
        <w:ilvl w:val="3"/>
        <w:numId w:val="1"/>
      </w:numPr>
      <w:spacing w:before="280" w:after="290" w:line="376" w:lineRule="auto"/>
      <w:outlineLvl w:val="3"/>
    </w:pPr>
    <w:rPr>
      <w:rFonts w:ascii="Arial" w:eastAsia="黑体" w:hAnsi="Arial"/>
      <w:b/>
      <w:bCs/>
      <w:sz w:val="28"/>
      <w:szCs w:val="28"/>
    </w:rPr>
  </w:style>
  <w:style w:type="paragraph" w:styleId="5">
    <w:name w:val="heading 5"/>
    <w:basedOn w:val="a0"/>
    <w:next w:val="a0"/>
    <w:link w:val="50"/>
    <w:uiPriority w:val="99"/>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0"/>
    <w:uiPriority w:val="99"/>
    <w:qFormat/>
    <w:pPr>
      <w:keepNext/>
      <w:keepLines/>
      <w:numPr>
        <w:ilvl w:val="5"/>
        <w:numId w:val="1"/>
      </w:numPr>
      <w:spacing w:before="240" w:after="64" w:line="320" w:lineRule="auto"/>
      <w:outlineLvl w:val="5"/>
    </w:pPr>
    <w:rPr>
      <w:rFonts w:ascii="Arial" w:eastAsia="黑体" w:hAnsi="Arial"/>
      <w:b/>
      <w:bCs/>
      <w:szCs w:val="24"/>
    </w:rPr>
  </w:style>
  <w:style w:type="paragraph" w:styleId="7">
    <w:name w:val="heading 7"/>
    <w:basedOn w:val="a0"/>
    <w:next w:val="a0"/>
    <w:link w:val="70"/>
    <w:uiPriority w:val="99"/>
    <w:qFormat/>
    <w:pPr>
      <w:keepNext/>
      <w:keepLines/>
      <w:numPr>
        <w:ilvl w:val="6"/>
        <w:numId w:val="1"/>
      </w:numPr>
      <w:spacing w:before="240" w:after="64" w:line="320" w:lineRule="auto"/>
      <w:outlineLvl w:val="6"/>
    </w:pPr>
    <w:rPr>
      <w:b/>
      <w:bCs/>
      <w:szCs w:val="24"/>
    </w:rPr>
  </w:style>
  <w:style w:type="paragraph" w:styleId="8">
    <w:name w:val="heading 8"/>
    <w:basedOn w:val="a0"/>
    <w:next w:val="a0"/>
    <w:link w:val="80"/>
    <w:uiPriority w:val="99"/>
    <w:qFormat/>
    <w:pPr>
      <w:keepNext/>
      <w:keepLines/>
      <w:numPr>
        <w:ilvl w:val="7"/>
        <w:numId w:val="1"/>
      </w:numPr>
      <w:spacing w:before="240" w:after="64" w:line="320" w:lineRule="auto"/>
      <w:outlineLvl w:val="7"/>
    </w:pPr>
    <w:rPr>
      <w:rFonts w:ascii="Arial" w:eastAsia="黑体" w:hAnsi="Arial"/>
      <w:szCs w:val="24"/>
    </w:rPr>
  </w:style>
  <w:style w:type="paragraph" w:styleId="9">
    <w:name w:val="heading 9"/>
    <w:basedOn w:val="a0"/>
    <w:next w:val="a0"/>
    <w:link w:val="90"/>
    <w:uiPriority w:val="99"/>
    <w:qFormat/>
    <w:pPr>
      <w:keepNext/>
      <w:keepLines/>
      <w:numPr>
        <w:ilvl w:val="8"/>
        <w:numId w:val="1"/>
      </w:numPr>
      <w:spacing w:before="240" w:after="64" w:line="320" w:lineRule="auto"/>
      <w:outlineLvl w:val="8"/>
    </w:pPr>
    <w:rPr>
      <w:rFonts w:ascii="Arial" w:eastAsia="黑体" w:hAnsi="Arial"/>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1">
    <w:name w:val="toc 7"/>
    <w:basedOn w:val="a0"/>
    <w:next w:val="a0"/>
    <w:uiPriority w:val="99"/>
    <w:semiHidden/>
    <w:pPr>
      <w:ind w:leftChars="1200" w:left="2520"/>
    </w:pPr>
  </w:style>
  <w:style w:type="paragraph" w:styleId="a4">
    <w:name w:val="Normal Indent"/>
    <w:basedOn w:val="a0"/>
    <w:uiPriority w:val="99"/>
    <w:pPr>
      <w:spacing w:line="240" w:lineRule="auto"/>
      <w:ind w:firstLine="420"/>
    </w:pPr>
    <w:rPr>
      <w:sz w:val="21"/>
    </w:rPr>
  </w:style>
  <w:style w:type="paragraph" w:styleId="a5">
    <w:name w:val="caption"/>
    <w:basedOn w:val="a0"/>
    <w:next w:val="a0"/>
    <w:uiPriority w:val="99"/>
    <w:qFormat/>
    <w:pPr>
      <w:spacing w:before="120" w:after="240"/>
    </w:pPr>
    <w:rPr>
      <w:b/>
      <w:bCs/>
      <w:sz w:val="20"/>
    </w:rPr>
  </w:style>
  <w:style w:type="paragraph" w:styleId="a6">
    <w:name w:val="Document Map"/>
    <w:basedOn w:val="a0"/>
    <w:link w:val="a7"/>
    <w:uiPriority w:val="99"/>
    <w:semiHidden/>
    <w:qFormat/>
    <w:pPr>
      <w:shd w:val="clear" w:color="auto" w:fill="000080"/>
    </w:pPr>
  </w:style>
  <w:style w:type="paragraph" w:styleId="a">
    <w:name w:val="Body Text"/>
    <w:basedOn w:val="a0"/>
    <w:link w:val="a8"/>
    <w:uiPriority w:val="99"/>
    <w:pPr>
      <w:numPr>
        <w:numId w:val="2"/>
      </w:numPr>
      <w:jc w:val="center"/>
    </w:pPr>
    <w:rPr>
      <w:szCs w:val="24"/>
    </w:rPr>
  </w:style>
  <w:style w:type="paragraph" w:styleId="a9">
    <w:name w:val="Body Text Indent"/>
    <w:basedOn w:val="a0"/>
    <w:link w:val="aa"/>
    <w:uiPriority w:val="99"/>
    <w:pPr>
      <w:ind w:left="480"/>
    </w:pPr>
  </w:style>
  <w:style w:type="paragraph" w:styleId="51">
    <w:name w:val="toc 5"/>
    <w:basedOn w:val="a0"/>
    <w:next w:val="a0"/>
    <w:uiPriority w:val="99"/>
    <w:semiHidden/>
    <w:pPr>
      <w:ind w:leftChars="800" w:left="1680"/>
    </w:pPr>
  </w:style>
  <w:style w:type="paragraph" w:styleId="31">
    <w:name w:val="toc 3"/>
    <w:basedOn w:val="a0"/>
    <w:next w:val="a0"/>
    <w:uiPriority w:val="99"/>
    <w:pPr>
      <w:ind w:leftChars="400" w:left="840"/>
    </w:pPr>
  </w:style>
  <w:style w:type="paragraph" w:styleId="81">
    <w:name w:val="toc 8"/>
    <w:basedOn w:val="a0"/>
    <w:next w:val="a0"/>
    <w:uiPriority w:val="99"/>
    <w:semiHidden/>
    <w:pPr>
      <w:ind w:leftChars="1400" w:left="2940"/>
    </w:pPr>
  </w:style>
  <w:style w:type="paragraph" w:styleId="21">
    <w:name w:val="Body Text Indent 2"/>
    <w:basedOn w:val="a0"/>
    <w:link w:val="22"/>
    <w:uiPriority w:val="99"/>
    <w:pPr>
      <w:ind w:left="1985"/>
    </w:pPr>
  </w:style>
  <w:style w:type="paragraph" w:styleId="ab">
    <w:name w:val="Balloon Text"/>
    <w:basedOn w:val="a0"/>
    <w:link w:val="ac"/>
    <w:uiPriority w:val="99"/>
    <w:pPr>
      <w:spacing w:line="240" w:lineRule="auto"/>
    </w:pPr>
    <w:rPr>
      <w:rFonts w:ascii="Arial" w:eastAsia="MS Gothic" w:hAnsi="Arial"/>
      <w:sz w:val="18"/>
      <w:szCs w:val="18"/>
    </w:rPr>
  </w:style>
  <w:style w:type="paragraph" w:styleId="ad">
    <w:name w:val="footer"/>
    <w:basedOn w:val="a0"/>
    <w:link w:val="ae"/>
    <w:uiPriority w:val="99"/>
    <w:pPr>
      <w:tabs>
        <w:tab w:val="center" w:pos="4153"/>
        <w:tab w:val="right" w:pos="8306"/>
      </w:tabs>
      <w:snapToGrid w:val="0"/>
      <w:spacing w:line="240" w:lineRule="auto"/>
      <w:jc w:val="left"/>
    </w:pPr>
    <w:rPr>
      <w:sz w:val="18"/>
      <w:szCs w:val="18"/>
    </w:rPr>
  </w:style>
  <w:style w:type="paragraph" w:styleId="af">
    <w:name w:val="header"/>
    <w:basedOn w:val="a0"/>
    <w:link w:val="af0"/>
    <w:uiPriority w:val="99"/>
    <w:pPr>
      <w:pBdr>
        <w:bottom w:val="single" w:sz="6" w:space="1" w:color="auto"/>
      </w:pBdr>
      <w:tabs>
        <w:tab w:val="center" w:pos="4153"/>
        <w:tab w:val="right" w:pos="8306"/>
      </w:tabs>
      <w:snapToGrid w:val="0"/>
      <w:spacing w:line="240" w:lineRule="auto"/>
      <w:jc w:val="center"/>
    </w:pPr>
    <w:rPr>
      <w:sz w:val="18"/>
      <w:szCs w:val="18"/>
    </w:rPr>
  </w:style>
  <w:style w:type="paragraph" w:styleId="11">
    <w:name w:val="toc 1"/>
    <w:basedOn w:val="a0"/>
    <w:next w:val="a0"/>
    <w:uiPriority w:val="99"/>
    <w:pPr>
      <w:keepNext/>
      <w:suppressLineNumbers/>
      <w:tabs>
        <w:tab w:val="left" w:pos="420"/>
        <w:tab w:val="right" w:leader="dot" w:pos="8296"/>
      </w:tabs>
      <w:suppressAutoHyphens/>
      <w:spacing w:before="100" w:beforeAutospacing="1" w:after="100" w:afterAutospacing="1" w:line="240" w:lineRule="auto"/>
    </w:pPr>
    <w:rPr>
      <w:rFonts w:ascii="仿宋_GB2312" w:eastAsia="Times New Roman" w:hAnsi="宋体"/>
      <w:sz w:val="30"/>
    </w:rPr>
  </w:style>
  <w:style w:type="paragraph" w:styleId="40">
    <w:name w:val="toc 4"/>
    <w:basedOn w:val="a0"/>
    <w:next w:val="a0"/>
    <w:uiPriority w:val="99"/>
    <w:semiHidden/>
    <w:pPr>
      <w:numPr>
        <w:ilvl w:val="1"/>
        <w:numId w:val="3"/>
      </w:numPr>
      <w:tabs>
        <w:tab w:val="clear" w:pos="2040"/>
        <w:tab w:val="left" w:pos="1620"/>
      </w:tabs>
      <w:ind w:left="1260" w:firstLine="0"/>
    </w:pPr>
    <w:rPr>
      <w:rFonts w:ascii="宋体" w:hAnsi="宋体"/>
    </w:rPr>
  </w:style>
  <w:style w:type="paragraph" w:styleId="61">
    <w:name w:val="toc 6"/>
    <w:basedOn w:val="a0"/>
    <w:next w:val="a0"/>
    <w:uiPriority w:val="99"/>
    <w:semiHidden/>
    <w:pPr>
      <w:ind w:leftChars="1000" w:left="2100"/>
    </w:pPr>
  </w:style>
  <w:style w:type="paragraph" w:styleId="32">
    <w:name w:val="Body Text Indent 3"/>
    <w:basedOn w:val="a0"/>
    <w:link w:val="33"/>
    <w:uiPriority w:val="99"/>
    <w:pPr>
      <w:ind w:leftChars="525" w:left="1260" w:firstLineChars="175" w:firstLine="420"/>
    </w:pPr>
    <w:rPr>
      <w:rFonts w:ascii="宋体" w:hAnsi="宋体"/>
    </w:rPr>
  </w:style>
  <w:style w:type="paragraph" w:styleId="23">
    <w:name w:val="toc 2"/>
    <w:basedOn w:val="a0"/>
    <w:next w:val="a0"/>
    <w:uiPriority w:val="99"/>
    <w:pPr>
      <w:ind w:leftChars="200" w:left="420"/>
    </w:pPr>
  </w:style>
  <w:style w:type="paragraph" w:styleId="91">
    <w:name w:val="toc 9"/>
    <w:basedOn w:val="a0"/>
    <w:next w:val="a0"/>
    <w:uiPriority w:val="99"/>
    <w:semiHidden/>
    <w:pPr>
      <w:ind w:leftChars="1600" w:left="3360"/>
    </w:pPr>
  </w:style>
  <w:style w:type="character" w:styleId="af1">
    <w:name w:val="page number"/>
    <w:uiPriority w:val="99"/>
    <w:rPr>
      <w:rFonts w:cs="Times New Roman"/>
    </w:rPr>
  </w:style>
  <w:style w:type="character" w:styleId="af2">
    <w:name w:val="FollowedHyperlink"/>
    <w:uiPriority w:val="99"/>
    <w:rPr>
      <w:rFonts w:cs="Times New Roman"/>
      <w:color w:val="800080"/>
      <w:u w:val="single"/>
    </w:rPr>
  </w:style>
  <w:style w:type="character" w:styleId="af3">
    <w:name w:val="Hyperlink"/>
    <w:uiPriority w:val="99"/>
    <w:rPr>
      <w:rFonts w:cs="Times New Roman"/>
      <w:color w:val="0000FF"/>
      <w:u w:val="single"/>
    </w:rPr>
  </w:style>
  <w:style w:type="table" w:styleId="af4">
    <w:name w:val="Table Grid"/>
    <w:basedOn w:val="a2"/>
    <w:uiPriority w:val="9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0">
    <w:name w:val="标题 1 字符"/>
    <w:link w:val="1"/>
    <w:uiPriority w:val="99"/>
    <w:locked/>
    <w:rPr>
      <w:rFonts w:cs="Times New Roman"/>
      <w:b/>
      <w:bCs/>
      <w:kern w:val="44"/>
      <w:sz w:val="44"/>
      <w:szCs w:val="44"/>
    </w:rPr>
  </w:style>
  <w:style w:type="character" w:customStyle="1" w:styleId="20">
    <w:name w:val="标题 2 字符"/>
    <w:link w:val="2"/>
    <w:uiPriority w:val="99"/>
    <w:semiHidden/>
    <w:locked/>
    <w:rPr>
      <w:rFonts w:ascii="Cambria" w:eastAsia="宋体" w:hAnsi="Cambria" w:cs="Times New Roman"/>
      <w:b/>
      <w:bCs/>
      <w:sz w:val="32"/>
      <w:szCs w:val="32"/>
    </w:rPr>
  </w:style>
  <w:style w:type="character" w:customStyle="1" w:styleId="30">
    <w:name w:val="标题 3 字符"/>
    <w:link w:val="3"/>
    <w:uiPriority w:val="99"/>
    <w:semiHidden/>
    <w:locked/>
    <w:rPr>
      <w:rFonts w:cs="Times New Roman"/>
      <w:b/>
      <w:bCs/>
      <w:sz w:val="32"/>
      <w:szCs w:val="32"/>
    </w:rPr>
  </w:style>
  <w:style w:type="character" w:customStyle="1" w:styleId="41">
    <w:name w:val="标题 4 字符"/>
    <w:link w:val="4"/>
    <w:uiPriority w:val="99"/>
    <w:semiHidden/>
    <w:locked/>
    <w:rPr>
      <w:rFonts w:ascii="Cambria" w:eastAsia="宋体" w:hAnsi="Cambria" w:cs="Times New Roman"/>
      <w:b/>
      <w:bCs/>
      <w:sz w:val="28"/>
      <w:szCs w:val="28"/>
    </w:rPr>
  </w:style>
  <w:style w:type="character" w:customStyle="1" w:styleId="50">
    <w:name w:val="标题 5 字符"/>
    <w:link w:val="5"/>
    <w:uiPriority w:val="99"/>
    <w:semiHidden/>
    <w:locked/>
    <w:rPr>
      <w:rFonts w:cs="Times New Roman"/>
      <w:b/>
      <w:bCs/>
      <w:sz w:val="28"/>
      <w:szCs w:val="28"/>
    </w:rPr>
  </w:style>
  <w:style w:type="character" w:customStyle="1" w:styleId="60">
    <w:name w:val="标题 6 字符"/>
    <w:link w:val="6"/>
    <w:uiPriority w:val="99"/>
    <w:semiHidden/>
    <w:locked/>
    <w:rPr>
      <w:rFonts w:ascii="Cambria" w:eastAsia="宋体" w:hAnsi="Cambria" w:cs="Times New Roman"/>
      <w:b/>
      <w:bCs/>
      <w:sz w:val="24"/>
      <w:szCs w:val="24"/>
    </w:rPr>
  </w:style>
  <w:style w:type="character" w:customStyle="1" w:styleId="70">
    <w:name w:val="标题 7 字符"/>
    <w:link w:val="7"/>
    <w:uiPriority w:val="99"/>
    <w:semiHidden/>
    <w:locked/>
    <w:rPr>
      <w:rFonts w:cs="Times New Roman"/>
      <w:b/>
      <w:bCs/>
      <w:sz w:val="24"/>
      <w:szCs w:val="24"/>
    </w:rPr>
  </w:style>
  <w:style w:type="character" w:customStyle="1" w:styleId="80">
    <w:name w:val="标题 8 字符"/>
    <w:link w:val="8"/>
    <w:uiPriority w:val="99"/>
    <w:semiHidden/>
    <w:locked/>
    <w:rPr>
      <w:rFonts w:ascii="Cambria" w:eastAsia="宋体" w:hAnsi="Cambria" w:cs="Times New Roman"/>
      <w:sz w:val="24"/>
      <w:szCs w:val="24"/>
    </w:rPr>
  </w:style>
  <w:style w:type="character" w:customStyle="1" w:styleId="90">
    <w:name w:val="标题 9 字符"/>
    <w:link w:val="9"/>
    <w:uiPriority w:val="99"/>
    <w:semiHidden/>
    <w:locked/>
    <w:rPr>
      <w:rFonts w:ascii="Cambria" w:eastAsia="宋体" w:hAnsi="Cambria" w:cs="Times New Roman"/>
      <w:sz w:val="21"/>
      <w:szCs w:val="21"/>
    </w:rPr>
  </w:style>
  <w:style w:type="character" w:customStyle="1" w:styleId="a7">
    <w:name w:val="文档结构图 字符"/>
    <w:link w:val="a6"/>
    <w:uiPriority w:val="99"/>
    <w:semiHidden/>
    <w:locked/>
    <w:rPr>
      <w:rFonts w:cs="Times New Roman"/>
      <w:sz w:val="2"/>
    </w:rPr>
  </w:style>
  <w:style w:type="character" w:customStyle="1" w:styleId="a8">
    <w:name w:val="正文文本 字符"/>
    <w:link w:val="a"/>
    <w:uiPriority w:val="99"/>
    <w:semiHidden/>
    <w:locked/>
    <w:rPr>
      <w:rFonts w:cs="Times New Roman"/>
      <w:sz w:val="20"/>
      <w:szCs w:val="20"/>
    </w:rPr>
  </w:style>
  <w:style w:type="character" w:customStyle="1" w:styleId="aa">
    <w:name w:val="正文文本缩进 字符"/>
    <w:link w:val="a9"/>
    <w:uiPriority w:val="99"/>
    <w:semiHidden/>
    <w:locked/>
    <w:rPr>
      <w:rFonts w:cs="Times New Roman"/>
      <w:sz w:val="20"/>
      <w:szCs w:val="20"/>
    </w:rPr>
  </w:style>
  <w:style w:type="character" w:customStyle="1" w:styleId="af0">
    <w:name w:val="页眉 字符"/>
    <w:link w:val="af"/>
    <w:uiPriority w:val="99"/>
    <w:semiHidden/>
    <w:locked/>
    <w:rPr>
      <w:rFonts w:cs="Times New Roman"/>
      <w:sz w:val="18"/>
      <w:szCs w:val="18"/>
    </w:rPr>
  </w:style>
  <w:style w:type="character" w:customStyle="1" w:styleId="ae">
    <w:name w:val="页脚 字符"/>
    <w:link w:val="ad"/>
    <w:uiPriority w:val="99"/>
    <w:locked/>
    <w:rPr>
      <w:rFonts w:cs="Times New Roman"/>
      <w:kern w:val="2"/>
      <w:sz w:val="18"/>
      <w:lang w:eastAsia="zh-CN"/>
    </w:rPr>
  </w:style>
  <w:style w:type="character" w:customStyle="1" w:styleId="22">
    <w:name w:val="正文文本缩进 2 字符"/>
    <w:link w:val="21"/>
    <w:uiPriority w:val="99"/>
    <w:semiHidden/>
    <w:locked/>
    <w:rPr>
      <w:rFonts w:cs="Times New Roman"/>
      <w:sz w:val="20"/>
      <w:szCs w:val="20"/>
    </w:rPr>
  </w:style>
  <w:style w:type="character" w:customStyle="1" w:styleId="33">
    <w:name w:val="正文文本缩进 3 字符"/>
    <w:link w:val="32"/>
    <w:uiPriority w:val="99"/>
    <w:semiHidden/>
    <w:locked/>
    <w:rPr>
      <w:rFonts w:cs="Times New Roman"/>
      <w:sz w:val="16"/>
      <w:szCs w:val="16"/>
    </w:rPr>
  </w:style>
  <w:style w:type="character" w:customStyle="1" w:styleId="ac">
    <w:name w:val="批注框文本 字符"/>
    <w:link w:val="ab"/>
    <w:uiPriority w:val="99"/>
    <w:locked/>
    <w:rPr>
      <w:rFonts w:ascii="Arial" w:eastAsia="MS Gothic" w:hAnsi="Arial" w:cs="Times New Roman"/>
      <w:kern w:val="2"/>
      <w:sz w:val="18"/>
      <w:lang w:eastAsia="zh-CN"/>
    </w:rPr>
  </w:style>
  <w:style w:type="paragraph" w:customStyle="1" w:styleId="076">
    <w:name w:val="样式 小四 首行缩进:  0.76 厘米"/>
    <w:basedOn w:val="a0"/>
    <w:uiPriority w:val="99"/>
    <w:pPr>
      <w:spacing w:line="240" w:lineRule="auto"/>
      <w:ind w:firstLine="431"/>
    </w:pPr>
    <w:rPr>
      <w:rFonts w:cs="宋体"/>
    </w:rPr>
  </w:style>
  <w:style w:type="paragraph" w:customStyle="1" w:styleId="26173">
    <w:name w:val="样式 标题 2 + 小三 加粗 段后: 6 磅 行距: 多倍行距 1.73 字行"/>
    <w:basedOn w:val="2"/>
    <w:next w:val="a0"/>
    <w:uiPriority w:val="99"/>
    <w:pPr>
      <w:numPr>
        <w:ilvl w:val="0"/>
        <w:numId w:val="0"/>
      </w:numPr>
      <w:spacing w:beforeLines="50" w:after="0" w:line="240" w:lineRule="auto"/>
      <w:ind w:left="576" w:hanging="576"/>
    </w:pPr>
    <w:rPr>
      <w:rFonts w:ascii="宋体" w:hAnsi="宋体" w:cs="宋体"/>
      <w:szCs w:val="20"/>
    </w:rPr>
  </w:style>
  <w:style w:type="paragraph" w:customStyle="1" w:styleId="Default">
    <w:name w:val="Default"/>
    <w:uiPriority w:val="99"/>
    <w:pPr>
      <w:widowControl w:val="0"/>
      <w:autoSpaceDE w:val="0"/>
      <w:autoSpaceDN w:val="0"/>
      <w:adjustRightInd w:val="0"/>
    </w:pPr>
    <w:rPr>
      <w:rFonts w:ascii="宋体" w:cs="宋体"/>
      <w:color w:val="000000"/>
      <w:sz w:val="24"/>
      <w:szCs w:val="24"/>
      <w:lang w:eastAsia="ja-JP"/>
    </w:rPr>
  </w:style>
  <w:style w:type="paragraph" w:customStyle="1" w:styleId="12">
    <w:name w:val="样式1"/>
    <w:basedOn w:val="a0"/>
    <w:uiPriority w:val="99"/>
    <w:pPr>
      <w:spacing w:line="240" w:lineRule="auto"/>
      <w:ind w:left="420" w:hanging="420"/>
    </w:pPr>
    <w:rPr>
      <w:szCs w:val="24"/>
    </w:rPr>
  </w:style>
  <w:style w:type="paragraph" w:customStyle="1" w:styleId="CharChar1CharCharCharCharCharChar">
    <w:name w:val="Char Char1 Char Char Char Char Char Char"/>
    <w:basedOn w:val="a0"/>
    <w:uiPriority w:val="99"/>
    <w:pPr>
      <w:widowControl/>
      <w:spacing w:after="160" w:line="240" w:lineRule="exact"/>
      <w:jc w:val="left"/>
    </w:pPr>
    <w:rPr>
      <w:rFonts w:ascii="Verdana" w:hAnsi="Verdana"/>
      <w:kern w:val="0"/>
      <w:lang w:eastAsia="en-US"/>
    </w:rPr>
  </w:style>
  <w:style w:type="paragraph" w:customStyle="1" w:styleId="Char">
    <w:name w:val="Char"/>
    <w:basedOn w:val="a0"/>
    <w:uiPriority w:val="99"/>
    <w:pPr>
      <w:tabs>
        <w:tab w:val="left" w:pos="360"/>
      </w:tabs>
      <w:spacing w:line="240" w:lineRule="auto"/>
    </w:pPr>
    <w:rPr>
      <w:szCs w:val="24"/>
    </w:rPr>
  </w:style>
  <w:style w:type="paragraph" w:customStyle="1" w:styleId="Char1">
    <w:name w:val="Char1"/>
    <w:basedOn w:val="a0"/>
    <w:uiPriority w:val="99"/>
    <w:pPr>
      <w:tabs>
        <w:tab w:val="left" w:pos="360"/>
      </w:tabs>
      <w:spacing w:line="240" w:lineRule="auto"/>
    </w:pPr>
    <w:rPr>
      <w:szCs w:val="24"/>
    </w:rPr>
  </w:style>
  <w:style w:type="paragraph" w:customStyle="1" w:styleId="Style27">
    <w:name w:val="Style27"/>
    <w:basedOn w:val="a0"/>
    <w:uiPriority w:val="99"/>
    <w:pPr>
      <w:adjustRightInd w:val="0"/>
      <w:spacing w:line="240" w:lineRule="auto"/>
      <w:jc w:val="left"/>
    </w:pPr>
    <w:rPr>
      <w:rFonts w:ascii="宋体"/>
      <w:kern w:val="0"/>
      <w:szCs w:val="24"/>
    </w:rPr>
  </w:style>
  <w:style w:type="character" w:customStyle="1" w:styleId="FontStyle51">
    <w:name w:val="Font Style51"/>
    <w:uiPriority w:val="99"/>
    <w:rPr>
      <w:rFonts w:ascii="宋体" w:eastAsia="宋体" w:cs="宋体"/>
      <w:sz w:val="20"/>
      <w:szCs w:val="20"/>
    </w:rPr>
  </w:style>
  <w:style w:type="character" w:customStyle="1" w:styleId="FontStyle39">
    <w:name w:val="Font Style39"/>
    <w:uiPriority w:val="99"/>
    <w:rPr>
      <w:rFonts w:ascii="宋体" w:eastAsia="宋体" w:cs="宋体"/>
      <w:sz w:val="22"/>
      <w:szCs w:val="22"/>
    </w:rPr>
  </w:style>
  <w:style w:type="paragraph" w:customStyle="1" w:styleId="Style29">
    <w:name w:val="Style29"/>
    <w:basedOn w:val="a0"/>
    <w:uiPriority w:val="99"/>
    <w:pPr>
      <w:adjustRightInd w:val="0"/>
      <w:spacing w:line="336" w:lineRule="exact"/>
      <w:jc w:val="left"/>
    </w:pPr>
    <w:rPr>
      <w:rFonts w:ascii="宋体"/>
      <w:kern w:val="0"/>
      <w:szCs w:val="24"/>
    </w:rPr>
  </w:style>
  <w:style w:type="paragraph" w:customStyle="1" w:styleId="af5">
    <w:name w:val="其他标准称谓"/>
    <w:uiPriority w:val="99"/>
    <w:pPr>
      <w:spacing w:line="240" w:lineRule="atLeast"/>
      <w:jc w:val="distribute"/>
    </w:pPr>
    <w:rPr>
      <w:rFonts w:ascii="黑体" w:eastAsia="黑体" w:hAnsi="宋体"/>
      <w:sz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RI-LZT-02\Application%20Data\Microsoft\Templates\1LZT&#25991;&#20214;&#27169;&#2925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1LZT文件模版.dot</Template>
  <TotalTime>100</TotalTime>
  <Pages>3</Pages>
  <Words>147</Words>
  <Characters>843</Characters>
  <Application>Microsoft Office Word</Application>
  <DocSecurity>0</DocSecurity>
  <Lines>7</Lines>
  <Paragraphs>1</Paragraphs>
  <ScaleCrop>false</ScaleCrop>
  <Company>LZT</Company>
  <LinksUpToDate>false</LinksUpToDate>
  <CharactersWithSpaces>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chengq</dc:creator>
  <cp:lastModifiedBy>Administrator</cp:lastModifiedBy>
  <cp:revision>109</cp:revision>
  <cp:lastPrinted>2003-07-03T05:56:00Z</cp:lastPrinted>
  <dcterms:created xsi:type="dcterms:W3CDTF">2013-06-27T07:21:00Z</dcterms:created>
  <dcterms:modified xsi:type="dcterms:W3CDTF">2024-05-30T07:22:00Z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